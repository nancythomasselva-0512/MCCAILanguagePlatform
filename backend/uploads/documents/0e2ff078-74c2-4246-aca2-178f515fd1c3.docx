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4032" w14:textId="39D5E622" w:rsidR="00974CCD" w:rsidRPr="00C1203D" w:rsidRDefault="00974E09" w:rsidP="0025668D">
      <w:pPr>
        <w:spacing w:after="0" w:line="240" w:lineRule="auto"/>
        <w:jc w:val="center"/>
        <w:rPr>
          <w:rStyle w:val="Bold"/>
          <w:color w:val="auto"/>
          <w:sz w:val="28"/>
          <w:szCs w:val="28"/>
        </w:rPr>
      </w:pPr>
      <w:r w:rsidRPr="00C1203D">
        <w:rPr>
          <w:rStyle w:val="Bold"/>
          <w:color w:val="auto"/>
          <w:sz w:val="28"/>
          <w:szCs w:val="28"/>
        </w:rPr>
        <w:t>Nancy Narmadha T</w:t>
      </w:r>
    </w:p>
    <w:p w14:paraId="05286D4D" w14:textId="10B74620" w:rsidR="00974CCD" w:rsidRPr="00C1203D" w:rsidRDefault="00651B6B" w:rsidP="0025668D">
      <w:pPr>
        <w:spacing w:after="0" w:line="240" w:lineRule="auto"/>
        <w:jc w:val="center"/>
        <w:rPr>
          <w:rFonts w:eastAsia="TimesNewRomanPSMT" w:cstheme="minorHAnsi"/>
          <w:color w:val="auto"/>
          <w:sz w:val="24"/>
          <w:szCs w:val="24"/>
          <w:u w:val="single"/>
        </w:rPr>
      </w:pPr>
      <w:r w:rsidRPr="00C1203D">
        <w:rPr>
          <w:rFonts w:eastAsia="TimesNewRomanPSMT" w:cstheme="minorHAnsi"/>
          <w:color w:val="auto"/>
          <w:sz w:val="24"/>
          <w:szCs w:val="24"/>
        </w:rPr>
        <w:t>Chennai</w:t>
      </w:r>
      <w:r w:rsidRPr="00C1203D">
        <w:rPr>
          <w:rFonts w:cstheme="minorHAnsi"/>
          <w:color w:val="auto"/>
          <w:sz w:val="24"/>
          <w:szCs w:val="24"/>
        </w:rPr>
        <w:t xml:space="preserve"> |</w:t>
      </w:r>
      <w:r w:rsidR="00A86283" w:rsidRPr="00C1203D">
        <w:rPr>
          <w:rFonts w:cstheme="minorHAnsi"/>
          <w:color w:val="auto"/>
          <w:sz w:val="24"/>
          <w:szCs w:val="24"/>
        </w:rPr>
        <w:t xml:space="preserve"> </w:t>
      </w:r>
      <w:r w:rsidR="00EC16E5" w:rsidRPr="00C1203D">
        <w:rPr>
          <w:rFonts w:cstheme="minorHAnsi"/>
          <w:color w:val="auto"/>
          <w:sz w:val="24"/>
          <w:szCs w:val="24"/>
        </w:rPr>
        <w:t>+91 7904327211</w:t>
      </w:r>
      <w:r w:rsidR="00B7060A" w:rsidRPr="00C1203D">
        <w:rPr>
          <w:rFonts w:cstheme="minorHAnsi"/>
          <w:color w:val="auto"/>
          <w:sz w:val="24"/>
          <w:szCs w:val="24"/>
        </w:rPr>
        <w:t xml:space="preserve"> | </w:t>
      </w:r>
      <w:hyperlink r:id="rId12" w:history="1">
        <w:r w:rsidR="00B7060A" w:rsidRPr="00C1203D">
          <w:rPr>
            <w:rStyle w:val="Hyperlink"/>
            <w:rFonts w:cstheme="minorHAnsi"/>
            <w:color w:val="auto"/>
            <w:sz w:val="24"/>
            <w:szCs w:val="24"/>
            <w:u w:val="none"/>
          </w:rPr>
          <w:t>nancythomasselva@gmail.com</w:t>
        </w:r>
      </w:hyperlink>
      <w:r w:rsidR="00A86283" w:rsidRPr="00C1203D">
        <w:rPr>
          <w:sz w:val="24"/>
          <w:szCs w:val="24"/>
        </w:rPr>
        <w:t xml:space="preserve"> </w:t>
      </w:r>
      <w:r w:rsidR="00974E09" w:rsidRPr="00C1203D">
        <w:rPr>
          <w:rFonts w:eastAsia="TimesNewRomanPSMT" w:cstheme="minorHAnsi"/>
          <w:color w:val="auto"/>
          <w:sz w:val="24"/>
          <w:szCs w:val="24"/>
        </w:rPr>
        <w:t>|</w:t>
      </w:r>
      <w:r w:rsidR="00A86283" w:rsidRPr="00C1203D">
        <w:rPr>
          <w:rFonts w:eastAsia="TimesNewRomanPSMT" w:cstheme="minorHAnsi"/>
          <w:color w:val="auto"/>
          <w:sz w:val="24"/>
          <w:szCs w:val="24"/>
        </w:rPr>
        <w:t xml:space="preserve"> </w:t>
      </w:r>
      <w:hyperlink r:id="rId13" w:history="1">
        <w:r w:rsidR="00A86283" w:rsidRPr="00C1203D">
          <w:rPr>
            <w:rStyle w:val="Hyperlink"/>
            <w:rFonts w:eastAsia="TimesNewRomanPSMT" w:cstheme="minorHAnsi"/>
            <w:sz w:val="24"/>
            <w:szCs w:val="24"/>
            <w:u w:val="none"/>
          </w:rPr>
          <w:t>LinkedIn</w:t>
        </w:r>
      </w:hyperlink>
      <w:r w:rsidR="00A7243E" w:rsidRPr="00C1203D">
        <w:rPr>
          <w:rFonts w:eastAsia="TimesNewRomanPSMT" w:cstheme="minorHAnsi"/>
          <w:color w:val="auto"/>
          <w:sz w:val="24"/>
          <w:szCs w:val="24"/>
        </w:rPr>
        <w:t xml:space="preserve"> </w:t>
      </w:r>
    </w:p>
    <w:p w14:paraId="60BAF804" w14:textId="77777777" w:rsidR="00B94671" w:rsidRPr="006B1357" w:rsidRDefault="00B94671" w:rsidP="0025668D">
      <w:pPr>
        <w:spacing w:after="0" w:line="240" w:lineRule="auto"/>
        <w:rPr>
          <w:rFonts w:cstheme="minorHAnsi"/>
          <w:color w:val="auto"/>
          <w:sz w:val="10"/>
          <w:szCs w:val="10"/>
        </w:rPr>
      </w:pPr>
    </w:p>
    <w:p w14:paraId="2ADB3E09" w14:textId="00DD8678" w:rsidR="00E67536" w:rsidRPr="00C1203D" w:rsidRDefault="002D54EE" w:rsidP="0025668D">
      <w:pPr>
        <w:pStyle w:val="Heading2"/>
        <w:spacing w:line="240" w:lineRule="auto"/>
        <w:rPr>
          <w:rFonts w:eastAsia="TimesNewRomanPSMT" w:cstheme="minorHAnsi"/>
          <w:b/>
          <w:bCs/>
          <w:caps w:val="0"/>
          <w:color w:val="auto"/>
          <w:sz w:val="28"/>
          <w:szCs w:val="28"/>
        </w:rPr>
      </w:pPr>
      <w:r w:rsidRPr="00C1203D">
        <w:rPr>
          <w:rFonts w:eastAsia="TimesNewRomanPSMT" w:cstheme="minorHAnsi"/>
          <w:b/>
          <w:bCs/>
          <w:caps w:val="0"/>
          <w:color w:val="auto"/>
          <w:sz w:val="28"/>
          <w:szCs w:val="28"/>
        </w:rPr>
        <w:t>O</w:t>
      </w:r>
      <w:r w:rsidR="008F16E8" w:rsidRPr="00C1203D">
        <w:rPr>
          <w:rFonts w:eastAsia="TimesNewRomanPSMT" w:cstheme="minorHAnsi"/>
          <w:b/>
          <w:bCs/>
          <w:caps w:val="0"/>
          <w:color w:val="auto"/>
          <w:sz w:val="28"/>
          <w:szCs w:val="28"/>
        </w:rPr>
        <w:t>bjective</w:t>
      </w:r>
    </w:p>
    <w:p w14:paraId="34666F44" w14:textId="730E7B81" w:rsidR="00E67536" w:rsidRPr="00C1203D" w:rsidRDefault="00A86283" w:rsidP="006B1357">
      <w:pPr>
        <w:spacing w:after="0" w:line="240" w:lineRule="auto"/>
        <w:jc w:val="both"/>
        <w:rPr>
          <w:rFonts w:eastAsia="TimesNewRomanPSMT" w:cstheme="minorHAnsi"/>
          <w:color w:val="auto"/>
          <w:sz w:val="24"/>
          <w:szCs w:val="24"/>
        </w:rPr>
        <w:sectPr w:rsidR="00E67536" w:rsidRPr="00C1203D" w:rsidSect="001E2574">
          <w:type w:val="continuous"/>
          <w:pgSz w:w="12240" w:h="15840" w:code="1"/>
          <w:pgMar w:top="1296" w:right="1440" w:bottom="432" w:left="1440" w:header="576" w:footer="720" w:gutter="0"/>
          <w:cols w:space="720"/>
          <w:titlePg/>
          <w:docGrid w:linePitch="360"/>
        </w:sectPr>
      </w:pPr>
      <w:r w:rsidRPr="00C1203D">
        <w:rPr>
          <w:rFonts w:eastAsia="TimesNewRomanPSMT" w:cstheme="minorHAnsi"/>
          <w:color w:val="auto"/>
          <w:sz w:val="24"/>
          <w:szCs w:val="24"/>
        </w:rPr>
        <w:t>Aspiring Full Stack Developer with hands-on experience in building web applications</w:t>
      </w:r>
      <w:r w:rsidR="003A50E0" w:rsidRPr="00C1203D">
        <w:rPr>
          <w:rFonts w:eastAsia="TimesNewRomanPSMT" w:cstheme="minorHAnsi"/>
          <w:color w:val="auto"/>
          <w:sz w:val="24"/>
          <w:szCs w:val="24"/>
        </w:rPr>
        <w:t>, mobile applications</w:t>
      </w:r>
      <w:r w:rsidRPr="00C1203D">
        <w:rPr>
          <w:rFonts w:eastAsia="TimesNewRomanPSMT" w:cstheme="minorHAnsi"/>
          <w:color w:val="auto"/>
          <w:sz w:val="24"/>
          <w:szCs w:val="24"/>
        </w:rPr>
        <w:t xml:space="preserve"> using React,</w:t>
      </w:r>
      <w:r w:rsidR="000F175D" w:rsidRPr="00C1203D">
        <w:rPr>
          <w:rFonts w:eastAsia="TimesNewRomanPSMT" w:cstheme="minorHAnsi"/>
          <w:color w:val="auto"/>
          <w:sz w:val="24"/>
          <w:szCs w:val="24"/>
        </w:rPr>
        <w:t xml:space="preserve"> HTML</w:t>
      </w:r>
      <w:r w:rsidRPr="00C1203D">
        <w:rPr>
          <w:rFonts w:eastAsia="TimesNewRomanPSMT" w:cstheme="minorHAnsi"/>
          <w:color w:val="auto"/>
          <w:sz w:val="24"/>
          <w:szCs w:val="24"/>
        </w:rPr>
        <w:t xml:space="preserve"> and MySQL. Skilled in REST API development, database management, </w:t>
      </w:r>
      <w:r w:rsidR="00CD3C2D" w:rsidRPr="00C1203D">
        <w:rPr>
          <w:rFonts w:eastAsia="TimesNewRomanPSMT" w:cstheme="minorHAnsi"/>
          <w:color w:val="auto"/>
          <w:sz w:val="24"/>
          <w:szCs w:val="24"/>
        </w:rPr>
        <w:t xml:space="preserve">authentication, </w:t>
      </w:r>
      <w:r w:rsidRPr="00C1203D">
        <w:rPr>
          <w:rFonts w:eastAsia="TimesNewRomanPSMT" w:cstheme="minorHAnsi"/>
          <w:color w:val="auto"/>
          <w:sz w:val="24"/>
          <w:szCs w:val="24"/>
        </w:rPr>
        <w:t>and AI-based integrations. Seeking an entry-level role to apply my technical skills and grow in a dynamic organization</w:t>
      </w:r>
    </w:p>
    <w:p w14:paraId="27084F7B" w14:textId="77777777" w:rsidR="0025668D" w:rsidRPr="0025668D" w:rsidRDefault="0025668D" w:rsidP="0025668D">
      <w:pPr>
        <w:spacing w:before="120" w:after="120" w:line="240" w:lineRule="auto"/>
        <w:rPr>
          <w:rFonts w:cstheme="minorHAnsi"/>
          <w:color w:val="0D0D0D" w:themeColor="text1" w:themeTint="F2"/>
          <w:sz w:val="2"/>
          <w:szCs w:val="2"/>
          <w:lang w:val="en-IN"/>
        </w:rPr>
      </w:pPr>
      <w:r w:rsidRPr="0025668D">
        <w:rPr>
          <w:rFonts w:eastAsia="Times New Roman" w:cstheme="minorHAnsi"/>
          <w:color w:val="auto"/>
          <w:sz w:val="2"/>
          <w:szCs w:val="2"/>
          <w:lang w:eastAsia="en-I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2063603" w14:textId="77777777" w:rsidR="0025668D" w:rsidRPr="0025668D" w:rsidRDefault="0025668D" w:rsidP="0025668D">
      <w:pPr>
        <w:spacing w:after="0" w:line="240" w:lineRule="auto"/>
        <w:rPr>
          <w:rFonts w:eastAsia="TimesNewRomanPS" w:cstheme="minorHAnsi"/>
          <w:b/>
          <w:bCs/>
          <w:color w:val="auto"/>
          <w:sz w:val="22"/>
          <w:lang w:val="en-IN"/>
        </w:rPr>
        <w:sectPr w:rsidR="0025668D" w:rsidRPr="0025668D" w:rsidSect="002B26D9">
          <w:type w:val="continuous"/>
          <w:pgSz w:w="12240" w:h="15840" w:code="1"/>
          <w:pgMar w:top="1296" w:right="1440" w:bottom="432" w:left="1440" w:header="576" w:footer="720" w:gutter="0"/>
          <w:cols w:space="720"/>
          <w:titlePg/>
          <w:docGrid w:linePitch="360"/>
        </w:sectPr>
      </w:pPr>
    </w:p>
    <w:p w14:paraId="3E07354D" w14:textId="54951840" w:rsidR="009F7AC4" w:rsidRPr="00C1203D" w:rsidRDefault="009F7AC4" w:rsidP="0025668D">
      <w:pPr>
        <w:spacing w:after="0" w:line="240" w:lineRule="auto"/>
        <w:rPr>
          <w:rFonts w:eastAsia="TimesNewRomanPS" w:cstheme="minorHAnsi"/>
          <w:b/>
          <w:bCs/>
          <w:color w:val="auto"/>
          <w:sz w:val="28"/>
          <w:szCs w:val="28"/>
          <w:lang w:val="en-IN"/>
        </w:rPr>
      </w:pPr>
      <w:r w:rsidRPr="00C1203D">
        <w:rPr>
          <w:rFonts w:eastAsia="TimesNewRomanPS" w:cstheme="minorHAnsi"/>
          <w:b/>
          <w:bCs/>
          <w:color w:val="auto"/>
          <w:sz w:val="28"/>
          <w:szCs w:val="28"/>
          <w:lang w:val="en-IN"/>
        </w:rPr>
        <w:t>Technical Skills</w:t>
      </w:r>
    </w:p>
    <w:p w14:paraId="5AF55577" w14:textId="1BB251FA" w:rsidR="00A86283" w:rsidRPr="00C1203D" w:rsidRDefault="00A86283" w:rsidP="00C1203D">
      <w:pPr>
        <w:numPr>
          <w:ilvl w:val="0"/>
          <w:numId w:val="14"/>
        </w:numPr>
        <w:spacing w:after="0" w:line="240" w:lineRule="auto"/>
        <w:rPr>
          <w:rFonts w:eastAsia="TimesNewRomanPS" w:cstheme="minorHAnsi"/>
          <w:bCs/>
          <w:color w:val="auto"/>
          <w:sz w:val="24"/>
          <w:szCs w:val="24"/>
          <w:lang w:val="en-IN"/>
        </w:rPr>
      </w:pPr>
      <w:r w:rsidRPr="00C1203D">
        <w:rPr>
          <w:rFonts w:eastAsia="TimesNewRomanPS" w:cstheme="minorHAnsi"/>
          <w:bCs/>
          <w:color w:val="auto"/>
          <w:sz w:val="24"/>
          <w:szCs w:val="24"/>
        </w:rPr>
        <w:t>Languages: Python, JavaScript</w:t>
      </w:r>
      <w:r w:rsidR="00EA5052" w:rsidRPr="00C1203D">
        <w:rPr>
          <w:rFonts w:eastAsia="TimesNewRomanPS" w:cstheme="minorHAnsi"/>
          <w:bCs/>
          <w:color w:val="auto"/>
          <w:sz w:val="24"/>
          <w:szCs w:val="24"/>
        </w:rPr>
        <w:t>, PHP</w:t>
      </w:r>
    </w:p>
    <w:p w14:paraId="44C0E371" w14:textId="77777777" w:rsidR="00A86283" w:rsidRPr="00C1203D" w:rsidRDefault="00A86283" w:rsidP="00C1203D">
      <w:pPr>
        <w:numPr>
          <w:ilvl w:val="0"/>
          <w:numId w:val="14"/>
        </w:numPr>
        <w:spacing w:after="0" w:line="240" w:lineRule="auto"/>
        <w:rPr>
          <w:rFonts w:eastAsia="TimesNewRomanPS" w:cstheme="minorHAnsi"/>
          <w:bCs/>
          <w:color w:val="auto"/>
          <w:sz w:val="24"/>
          <w:szCs w:val="24"/>
          <w:lang w:val="en-IN"/>
        </w:rPr>
      </w:pPr>
      <w:r w:rsidRPr="00C1203D">
        <w:rPr>
          <w:rFonts w:eastAsia="TimesNewRomanPS" w:cstheme="minorHAnsi"/>
          <w:bCs/>
          <w:color w:val="auto"/>
          <w:sz w:val="24"/>
          <w:szCs w:val="24"/>
        </w:rPr>
        <w:t>Frontend: HTML, CSS, React, Flutter</w:t>
      </w:r>
    </w:p>
    <w:p w14:paraId="5FACE513" w14:textId="715BBE0C" w:rsidR="005736B2" w:rsidRPr="00C1203D" w:rsidRDefault="005736B2" w:rsidP="00C1203D">
      <w:pPr>
        <w:numPr>
          <w:ilvl w:val="0"/>
          <w:numId w:val="14"/>
        </w:numPr>
        <w:spacing w:after="0" w:line="240" w:lineRule="auto"/>
        <w:rPr>
          <w:rFonts w:eastAsia="TimesNewRomanPS" w:cstheme="minorHAnsi"/>
          <w:bCs/>
          <w:color w:val="auto"/>
          <w:sz w:val="24"/>
          <w:szCs w:val="24"/>
          <w:lang w:val="en-IN"/>
        </w:rPr>
      </w:pPr>
      <w:r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 xml:space="preserve">Backend: </w:t>
      </w:r>
      <w:r w:rsidR="00CD3C2D"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 xml:space="preserve">Flask, </w:t>
      </w:r>
      <w:r w:rsidRPr="00C1203D">
        <w:rPr>
          <w:rFonts w:eastAsia="TimesNewRomanPS" w:cstheme="minorHAnsi"/>
          <w:bCs/>
          <w:color w:val="auto"/>
          <w:sz w:val="24"/>
          <w:szCs w:val="24"/>
        </w:rPr>
        <w:t>Node.js</w:t>
      </w:r>
    </w:p>
    <w:p w14:paraId="206A096C" w14:textId="7E25E4B4" w:rsidR="009F7AC4" w:rsidRPr="00C1203D" w:rsidRDefault="009F7AC4" w:rsidP="00C1203D">
      <w:pPr>
        <w:numPr>
          <w:ilvl w:val="0"/>
          <w:numId w:val="14"/>
        </w:numPr>
        <w:spacing w:after="0" w:line="240" w:lineRule="auto"/>
        <w:rPr>
          <w:rFonts w:eastAsia="TimesNewRomanPS" w:cstheme="minorHAnsi"/>
          <w:bCs/>
          <w:color w:val="auto"/>
          <w:sz w:val="24"/>
          <w:szCs w:val="24"/>
          <w:lang w:val="en-IN"/>
        </w:rPr>
      </w:pPr>
      <w:r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>Database</w:t>
      </w:r>
      <w:r w:rsidR="004C42E9"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>:</w:t>
      </w:r>
      <w:r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 xml:space="preserve"> </w:t>
      </w:r>
      <w:r w:rsidR="00F11F2A"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>M</w:t>
      </w:r>
      <w:r w:rsidR="00D91868"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>y</w:t>
      </w:r>
      <w:r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>SQL, SQLite</w:t>
      </w:r>
      <w:r w:rsidR="00CD3C2D" w:rsidRPr="00C1203D">
        <w:rPr>
          <w:rFonts w:eastAsia="TimesNewRomanPS" w:cstheme="minorHAnsi"/>
          <w:bCs/>
          <w:color w:val="auto"/>
          <w:sz w:val="24"/>
          <w:szCs w:val="24"/>
          <w:lang w:val="en-IN"/>
        </w:rPr>
        <w:t>, MongoDB</w:t>
      </w:r>
    </w:p>
    <w:p w14:paraId="1DB672D8" w14:textId="6F70CA07" w:rsidR="002F7449" w:rsidRPr="00C1203D" w:rsidRDefault="00A7243E" w:rsidP="00C1203D">
      <w:pPr>
        <w:numPr>
          <w:ilvl w:val="0"/>
          <w:numId w:val="14"/>
        </w:numPr>
        <w:spacing w:after="0" w:line="240" w:lineRule="auto"/>
        <w:rPr>
          <w:rFonts w:eastAsia="TimesNewRomanPS" w:cstheme="minorHAnsi"/>
          <w:color w:val="0D0D0D" w:themeColor="text1" w:themeTint="F2"/>
          <w:sz w:val="24"/>
          <w:szCs w:val="24"/>
          <w:lang w:val="en-IN"/>
        </w:rPr>
      </w:pP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>Tools: Git, VS Code</w:t>
      </w:r>
    </w:p>
    <w:p w14:paraId="1B31D42F" w14:textId="459E03F5" w:rsidR="00CD3C2D" w:rsidRPr="00C1203D" w:rsidRDefault="00CD3C2D" w:rsidP="00C1203D">
      <w:pPr>
        <w:numPr>
          <w:ilvl w:val="0"/>
          <w:numId w:val="14"/>
        </w:numPr>
        <w:spacing w:after="0" w:line="240" w:lineRule="auto"/>
        <w:rPr>
          <w:rFonts w:eastAsia="TimesNewRomanPS" w:cstheme="minorHAnsi"/>
          <w:color w:val="0D0D0D" w:themeColor="text1" w:themeTint="F2"/>
          <w:sz w:val="24"/>
          <w:szCs w:val="24"/>
          <w:lang w:val="en-IN"/>
        </w:rPr>
      </w:pPr>
      <w:r w:rsidRPr="00C1203D">
        <w:rPr>
          <w:rFonts w:eastAsia="TimesNewRomanPS" w:cstheme="minorHAnsi"/>
          <w:color w:val="0D0D0D" w:themeColor="text1" w:themeTint="F2"/>
          <w:sz w:val="24"/>
          <w:szCs w:val="24"/>
        </w:rPr>
        <w:t xml:space="preserve">Concepts: REST API, CRUD Operations, </w:t>
      </w:r>
      <w:r w:rsidR="00962115" w:rsidRPr="00C1203D">
        <w:rPr>
          <w:rFonts w:eastAsia="TimesNewRomanPS" w:cstheme="minorHAnsi"/>
          <w:color w:val="0D0D0D" w:themeColor="text1" w:themeTint="F2"/>
          <w:sz w:val="24"/>
          <w:szCs w:val="24"/>
        </w:rPr>
        <w:t xml:space="preserve">Authentication, </w:t>
      </w:r>
      <w:r w:rsidRPr="00C1203D">
        <w:rPr>
          <w:rFonts w:eastAsia="TimesNewRomanPS" w:cstheme="minorHAnsi"/>
          <w:color w:val="0D0D0D" w:themeColor="text1" w:themeTint="F2"/>
          <w:sz w:val="24"/>
          <w:szCs w:val="24"/>
        </w:rPr>
        <w:t>OOP</w:t>
      </w:r>
      <w:r w:rsidR="000F175D" w:rsidRPr="00C1203D">
        <w:rPr>
          <w:rFonts w:eastAsia="TimesNewRomanPS" w:cstheme="minorHAnsi"/>
          <w:color w:val="0D0D0D" w:themeColor="text1" w:themeTint="F2"/>
          <w:sz w:val="24"/>
          <w:szCs w:val="24"/>
        </w:rPr>
        <w:t xml:space="preserve">s </w:t>
      </w:r>
    </w:p>
    <w:p w14:paraId="58267E56" w14:textId="77777777" w:rsidR="00732368" w:rsidRPr="00C1203D" w:rsidRDefault="00732368" w:rsidP="0025668D">
      <w:pPr>
        <w:pStyle w:val="Heading2"/>
        <w:spacing w:line="240" w:lineRule="auto"/>
        <w:rPr>
          <w:rFonts w:cstheme="minorHAnsi"/>
          <w:b/>
          <w:bCs/>
          <w:caps w:val="0"/>
          <w:color w:val="auto"/>
          <w:sz w:val="28"/>
          <w:szCs w:val="28"/>
        </w:rPr>
      </w:pPr>
      <w:r w:rsidRPr="00C1203D">
        <w:rPr>
          <w:rFonts w:cstheme="minorHAnsi"/>
          <w:b/>
          <w:bCs/>
          <w:caps w:val="0"/>
          <w:color w:val="auto"/>
          <w:sz w:val="28"/>
          <w:szCs w:val="28"/>
        </w:rPr>
        <w:t>Education</w:t>
      </w:r>
    </w:p>
    <w:p w14:paraId="57C98D0C" w14:textId="6C762091" w:rsidR="00732368" w:rsidRPr="00C1203D" w:rsidRDefault="00732368" w:rsidP="00C1203D">
      <w:pPr>
        <w:pStyle w:val="Heading2"/>
        <w:spacing w:line="240" w:lineRule="auto"/>
        <w:jc w:val="both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caps w:val="0"/>
          <w:color w:val="auto"/>
          <w:sz w:val="24"/>
          <w:szCs w:val="24"/>
        </w:rPr>
        <w:t xml:space="preserve">Madras Christian College | Chennai                                                                            </w:t>
      </w:r>
    </w:p>
    <w:p w14:paraId="6A34DD19" w14:textId="77777777" w:rsidR="00732368" w:rsidRPr="00C1203D" w:rsidRDefault="00732368" w:rsidP="00C1203D">
      <w:pPr>
        <w:pStyle w:val="Heading2"/>
        <w:spacing w:line="240" w:lineRule="auto"/>
        <w:jc w:val="both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caps w:val="0"/>
          <w:color w:val="auto"/>
          <w:sz w:val="24"/>
          <w:szCs w:val="24"/>
        </w:rPr>
        <w:t xml:space="preserve">MCA | </w:t>
      </w:r>
      <w:r w:rsidRPr="00C1203D">
        <w:rPr>
          <w:rFonts w:cstheme="minorHAnsi"/>
          <w:color w:val="auto"/>
          <w:sz w:val="24"/>
          <w:szCs w:val="24"/>
        </w:rPr>
        <w:t xml:space="preserve">79% </w:t>
      </w:r>
    </w:p>
    <w:p w14:paraId="0912FCD3" w14:textId="11BE422B" w:rsidR="00732368" w:rsidRPr="00C1203D" w:rsidRDefault="00732368" w:rsidP="00C1203D">
      <w:pPr>
        <w:pStyle w:val="Heading2"/>
        <w:spacing w:line="240" w:lineRule="auto"/>
        <w:jc w:val="both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caps w:val="0"/>
          <w:color w:val="auto"/>
          <w:sz w:val="24"/>
          <w:szCs w:val="24"/>
        </w:rPr>
        <w:t xml:space="preserve">Bon Secours College for Women | Thanjavur                                                           </w:t>
      </w:r>
    </w:p>
    <w:p w14:paraId="3879DDFB" w14:textId="77777777" w:rsidR="00732368" w:rsidRPr="00C1203D" w:rsidRDefault="00732368" w:rsidP="00C1203D">
      <w:pPr>
        <w:pStyle w:val="Heading2"/>
        <w:spacing w:line="240" w:lineRule="auto"/>
        <w:jc w:val="both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caps w:val="0"/>
          <w:color w:val="auto"/>
          <w:sz w:val="24"/>
          <w:szCs w:val="24"/>
        </w:rPr>
        <w:t xml:space="preserve">BSc Computer Science | </w:t>
      </w:r>
      <w:r w:rsidRPr="00C1203D">
        <w:rPr>
          <w:rFonts w:cstheme="minorHAnsi"/>
          <w:color w:val="auto"/>
          <w:sz w:val="24"/>
          <w:szCs w:val="24"/>
        </w:rPr>
        <w:t xml:space="preserve">85% </w:t>
      </w:r>
    </w:p>
    <w:p w14:paraId="3645A9EB" w14:textId="32F023B9" w:rsidR="00732368" w:rsidRPr="00C1203D" w:rsidRDefault="00732368" w:rsidP="00C1203D">
      <w:pPr>
        <w:pStyle w:val="Heading2"/>
        <w:spacing w:line="240" w:lineRule="auto"/>
        <w:jc w:val="both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caps w:val="0"/>
          <w:color w:val="auto"/>
          <w:sz w:val="24"/>
          <w:szCs w:val="24"/>
        </w:rPr>
        <w:t xml:space="preserve">Rahmath Matric Hr. Sec. School | </w:t>
      </w:r>
      <w:proofErr w:type="spellStart"/>
      <w:r w:rsidRPr="00C1203D">
        <w:rPr>
          <w:rFonts w:cstheme="minorHAnsi"/>
          <w:caps w:val="0"/>
          <w:color w:val="auto"/>
          <w:sz w:val="24"/>
          <w:szCs w:val="24"/>
        </w:rPr>
        <w:t>Muthupet</w:t>
      </w:r>
      <w:proofErr w:type="spellEnd"/>
      <w:r w:rsidRPr="00C1203D">
        <w:rPr>
          <w:rFonts w:cstheme="minorHAnsi"/>
          <w:color w:val="auto"/>
          <w:sz w:val="24"/>
          <w:szCs w:val="24"/>
        </w:rPr>
        <w:t xml:space="preserve">           </w:t>
      </w:r>
      <w:r w:rsidRPr="00C1203D">
        <w:rPr>
          <w:rFonts w:cstheme="minorHAnsi"/>
          <w:caps w:val="0"/>
          <w:color w:val="auto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</w:t>
      </w:r>
    </w:p>
    <w:p w14:paraId="73531676" w14:textId="559192FE" w:rsidR="0025668D" w:rsidRPr="00C1203D" w:rsidRDefault="00732368" w:rsidP="00C1203D">
      <w:pPr>
        <w:pStyle w:val="Heading2"/>
        <w:spacing w:line="240" w:lineRule="auto"/>
        <w:jc w:val="both"/>
        <w:rPr>
          <w:rFonts w:cstheme="minorHAnsi"/>
          <w:color w:val="auto"/>
          <w:sz w:val="24"/>
          <w:szCs w:val="24"/>
        </w:rPr>
        <w:sectPr w:rsidR="0025668D" w:rsidRPr="00C1203D" w:rsidSect="0025668D">
          <w:type w:val="continuous"/>
          <w:pgSz w:w="12240" w:h="15840" w:code="1"/>
          <w:pgMar w:top="1296" w:right="1440" w:bottom="432" w:left="1440" w:header="576" w:footer="720" w:gutter="0"/>
          <w:cols w:num="2" w:space="720"/>
          <w:titlePg/>
          <w:docGrid w:linePitch="360"/>
        </w:sectPr>
      </w:pPr>
      <w:r w:rsidRPr="00C1203D">
        <w:rPr>
          <w:rFonts w:cstheme="minorHAnsi"/>
          <w:caps w:val="0"/>
          <w:color w:val="auto"/>
          <w:sz w:val="24"/>
          <w:szCs w:val="24"/>
        </w:rPr>
        <w:t xml:space="preserve">HSC | </w:t>
      </w:r>
      <w:r w:rsidRPr="00C1203D">
        <w:rPr>
          <w:rFonts w:cstheme="minorHAnsi"/>
          <w:color w:val="auto"/>
          <w:sz w:val="24"/>
          <w:szCs w:val="24"/>
        </w:rPr>
        <w:t>90%</w:t>
      </w:r>
    </w:p>
    <w:p w14:paraId="1AD0D274" w14:textId="4CC10A4A" w:rsidR="00732368" w:rsidRPr="0025668D" w:rsidRDefault="00732368" w:rsidP="0025668D">
      <w:pPr>
        <w:spacing w:after="0" w:line="240" w:lineRule="auto"/>
        <w:rPr>
          <w:rFonts w:eastAsia="Times New Roman" w:cstheme="minorHAnsi"/>
          <w:color w:val="auto"/>
          <w:sz w:val="2"/>
          <w:szCs w:val="2"/>
          <w:lang w:eastAsia="en-IN"/>
        </w:rPr>
      </w:pPr>
      <w:r w:rsidRPr="0025668D">
        <w:rPr>
          <w:rFonts w:eastAsia="Times New Roman" w:cstheme="minorHAnsi"/>
          <w:color w:val="auto"/>
          <w:sz w:val="2"/>
          <w:szCs w:val="2"/>
          <w:lang w:eastAsia="en-I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5E73B3B" w14:textId="77777777" w:rsidR="0025668D" w:rsidRPr="0025668D" w:rsidRDefault="0025668D" w:rsidP="0025668D">
      <w:pPr>
        <w:autoSpaceDE w:val="0"/>
        <w:autoSpaceDN w:val="0"/>
        <w:spacing w:after="0" w:line="240" w:lineRule="auto"/>
        <w:rPr>
          <w:rFonts w:cstheme="minorHAnsi"/>
          <w:b/>
          <w:bCs/>
          <w:color w:val="auto"/>
          <w:sz w:val="22"/>
        </w:rPr>
        <w:sectPr w:rsidR="0025668D" w:rsidRPr="0025668D" w:rsidSect="002B26D9">
          <w:type w:val="continuous"/>
          <w:pgSz w:w="12240" w:h="15840" w:code="1"/>
          <w:pgMar w:top="1296" w:right="1440" w:bottom="432" w:left="1440" w:header="576" w:footer="720" w:gutter="0"/>
          <w:cols w:space="720"/>
          <w:titlePg/>
          <w:docGrid w:linePitch="360"/>
        </w:sectPr>
      </w:pPr>
    </w:p>
    <w:p w14:paraId="7AF2F4BD" w14:textId="32EA1BAE" w:rsidR="002B26D9" w:rsidRPr="00C1203D" w:rsidRDefault="002B26D9" w:rsidP="0025668D">
      <w:pPr>
        <w:autoSpaceDE w:val="0"/>
        <w:autoSpaceDN w:val="0"/>
        <w:spacing w:after="0" w:line="240" w:lineRule="auto"/>
        <w:rPr>
          <w:rFonts w:cstheme="minorHAnsi"/>
          <w:b/>
          <w:bCs/>
          <w:color w:val="auto"/>
          <w:sz w:val="28"/>
          <w:szCs w:val="28"/>
        </w:rPr>
      </w:pPr>
      <w:r w:rsidRPr="00C1203D">
        <w:rPr>
          <w:rFonts w:cstheme="minorHAnsi"/>
          <w:b/>
          <w:bCs/>
          <w:color w:val="auto"/>
          <w:sz w:val="28"/>
          <w:szCs w:val="28"/>
        </w:rPr>
        <w:t>Internships</w:t>
      </w:r>
    </w:p>
    <w:p w14:paraId="55A3F8F6" w14:textId="77777777" w:rsidR="002B26D9" w:rsidRPr="0025668D" w:rsidRDefault="002B26D9" w:rsidP="0025668D">
      <w:pPr>
        <w:autoSpaceDE w:val="0"/>
        <w:autoSpaceDN w:val="0"/>
        <w:spacing w:after="0" w:line="240" w:lineRule="auto"/>
        <w:rPr>
          <w:rFonts w:eastAsia="TimesNewRomanPS" w:cstheme="minorHAnsi"/>
          <w:b/>
          <w:color w:val="auto"/>
          <w:sz w:val="22"/>
        </w:rPr>
        <w:sectPr w:rsidR="002B26D9" w:rsidRPr="0025668D" w:rsidSect="0025668D">
          <w:type w:val="continuous"/>
          <w:pgSz w:w="12240" w:h="15840" w:code="1"/>
          <w:pgMar w:top="1296" w:right="1440" w:bottom="432" w:left="1440" w:header="576" w:footer="720" w:gutter="0"/>
          <w:cols w:num="2" w:space="720"/>
          <w:titlePg/>
          <w:docGrid w:linePitch="360"/>
        </w:sectPr>
      </w:pPr>
    </w:p>
    <w:p w14:paraId="09DFC5AA" w14:textId="77777777" w:rsidR="006B1357" w:rsidRDefault="002B26D9" w:rsidP="00C1203D">
      <w:pPr>
        <w:autoSpaceDE w:val="0"/>
        <w:autoSpaceDN w:val="0"/>
        <w:spacing w:after="0" w:line="240" w:lineRule="auto"/>
        <w:jc w:val="both"/>
        <w:rPr>
          <w:rFonts w:eastAsia="TimesNewRomanPS" w:cstheme="minorHAnsi"/>
          <w:b/>
          <w:color w:val="auto"/>
          <w:sz w:val="24"/>
          <w:szCs w:val="24"/>
        </w:rPr>
      </w:pPr>
      <w:r w:rsidRPr="00C1203D">
        <w:rPr>
          <w:rFonts w:eastAsia="TimesNewRomanPS" w:cstheme="minorHAnsi"/>
          <w:b/>
          <w:color w:val="auto"/>
          <w:sz w:val="24"/>
          <w:szCs w:val="24"/>
        </w:rPr>
        <w:t xml:space="preserve">I. Web Development </w:t>
      </w:r>
      <w:r w:rsidRPr="00C1203D">
        <w:rPr>
          <w:rFonts w:eastAsia="TimesNewRomanPS" w:cstheme="minorHAnsi"/>
          <w:bCs/>
          <w:color w:val="auto"/>
          <w:sz w:val="24"/>
          <w:szCs w:val="24"/>
        </w:rPr>
        <w:t>Internship Training</w:t>
      </w:r>
      <w:r w:rsidRPr="00C1203D">
        <w:rPr>
          <w:rFonts w:eastAsia="TimesNewRomanPS" w:cstheme="minorHAnsi"/>
          <w:b/>
          <w:color w:val="auto"/>
          <w:sz w:val="24"/>
          <w:szCs w:val="24"/>
        </w:rPr>
        <w:t xml:space="preserve"> </w:t>
      </w:r>
    </w:p>
    <w:p w14:paraId="0E92CA6A" w14:textId="32FC0886" w:rsidR="002B26D9" w:rsidRPr="00C1203D" w:rsidRDefault="00F173FF" w:rsidP="00C1203D">
      <w:pPr>
        <w:autoSpaceDE w:val="0"/>
        <w:autoSpaceDN w:val="0"/>
        <w:spacing w:after="0" w:line="240" w:lineRule="auto"/>
        <w:jc w:val="both"/>
        <w:rPr>
          <w:rFonts w:cstheme="minorHAnsi"/>
          <w:bCs/>
          <w:color w:val="auto"/>
          <w:sz w:val="24"/>
          <w:szCs w:val="24"/>
        </w:rPr>
      </w:pPr>
      <w:r w:rsidRPr="00C1203D">
        <w:rPr>
          <w:rFonts w:eastAsia="TimesNewRomanPS" w:cstheme="minorHAnsi"/>
          <w:bCs/>
          <w:color w:val="auto"/>
          <w:sz w:val="24"/>
          <w:szCs w:val="24"/>
        </w:rPr>
        <w:t>-</w:t>
      </w:r>
      <w:r w:rsidR="002B26D9" w:rsidRPr="00C1203D">
        <w:rPr>
          <w:rFonts w:eastAsia="TimesNewRomanPS" w:cstheme="minorHAnsi"/>
          <w:b/>
          <w:color w:val="auto"/>
          <w:sz w:val="24"/>
          <w:szCs w:val="24"/>
        </w:rPr>
        <w:t>Jan-2024</w:t>
      </w:r>
    </w:p>
    <w:p w14:paraId="7D835332" w14:textId="77777777" w:rsidR="0025668D" w:rsidRPr="00C1203D" w:rsidRDefault="002B26D9" w:rsidP="00C1203D">
      <w:pPr>
        <w:pStyle w:val="ListParagraph"/>
        <w:numPr>
          <w:ilvl w:val="0"/>
          <w:numId w:val="26"/>
        </w:numPr>
        <w:autoSpaceDE w:val="0"/>
        <w:autoSpaceDN w:val="0"/>
        <w:spacing w:after="0" w:line="240" w:lineRule="auto"/>
        <w:jc w:val="both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bCs/>
          <w:color w:val="auto"/>
          <w:sz w:val="24"/>
          <w:szCs w:val="24"/>
        </w:rPr>
        <w:t xml:space="preserve">Built a </w:t>
      </w:r>
      <w:r w:rsidRPr="00C1203D">
        <w:rPr>
          <w:rFonts w:cstheme="minorHAnsi"/>
          <w:b/>
          <w:color w:val="auto"/>
          <w:sz w:val="24"/>
          <w:szCs w:val="24"/>
        </w:rPr>
        <w:t>responsive personal portfolio website</w:t>
      </w:r>
      <w:r w:rsidRPr="00C1203D">
        <w:rPr>
          <w:rFonts w:cstheme="minorHAnsi"/>
          <w:bCs/>
          <w:color w:val="auto"/>
          <w:sz w:val="24"/>
          <w:szCs w:val="24"/>
        </w:rPr>
        <w:t xml:space="preserve"> on responsive design</w:t>
      </w:r>
      <w:r w:rsidR="0025668D" w:rsidRPr="00C1203D">
        <w:rPr>
          <w:rFonts w:cstheme="minorHAnsi"/>
          <w:bCs/>
          <w:color w:val="auto"/>
          <w:sz w:val="24"/>
          <w:szCs w:val="24"/>
        </w:rPr>
        <w:t>.</w:t>
      </w:r>
    </w:p>
    <w:p w14:paraId="4B20F13E" w14:textId="4B000843" w:rsidR="0025668D" w:rsidRPr="00C1203D" w:rsidRDefault="002B26D9" w:rsidP="006B1357">
      <w:pPr>
        <w:autoSpaceDE w:val="0"/>
        <w:autoSpaceDN w:val="0"/>
        <w:spacing w:after="0" w:line="240" w:lineRule="auto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b/>
          <w:bCs/>
          <w:color w:val="auto"/>
          <w:sz w:val="24"/>
          <w:szCs w:val="24"/>
        </w:rPr>
        <w:t>II. Full Stack Web Development</w:t>
      </w:r>
      <w:r w:rsidR="006B1357">
        <w:rPr>
          <w:rFonts w:cstheme="minorHAnsi"/>
          <w:color w:val="auto"/>
          <w:sz w:val="24"/>
          <w:szCs w:val="24"/>
        </w:rPr>
        <w:t xml:space="preserve"> </w:t>
      </w:r>
      <w:r w:rsidRPr="00C1203D">
        <w:rPr>
          <w:rFonts w:cstheme="minorHAnsi"/>
          <w:color w:val="auto"/>
          <w:sz w:val="24"/>
          <w:szCs w:val="24"/>
        </w:rPr>
        <w:t xml:space="preserve">at </w:t>
      </w:r>
      <w:proofErr w:type="spellStart"/>
      <w:r w:rsidRPr="00C1203D">
        <w:rPr>
          <w:rFonts w:cstheme="minorHAnsi"/>
          <w:b/>
          <w:bCs/>
          <w:color w:val="auto"/>
          <w:sz w:val="24"/>
          <w:szCs w:val="24"/>
        </w:rPr>
        <w:t>Oriz</w:t>
      </w:r>
      <w:proofErr w:type="spellEnd"/>
      <w:r w:rsidRPr="00C1203D">
        <w:rPr>
          <w:rFonts w:cstheme="minorHAnsi"/>
          <w:b/>
          <w:bCs/>
          <w:color w:val="auto"/>
          <w:sz w:val="24"/>
          <w:szCs w:val="24"/>
        </w:rPr>
        <w:t xml:space="preserve"> Software Technology Pvt. Ltd.</w:t>
      </w:r>
      <w:r w:rsidRPr="00C1203D">
        <w:rPr>
          <w:rFonts w:cstheme="minorHAnsi"/>
          <w:color w:val="auto"/>
          <w:sz w:val="24"/>
          <w:szCs w:val="24"/>
        </w:rPr>
        <w:t xml:space="preserve">    </w:t>
      </w:r>
    </w:p>
    <w:p w14:paraId="5CE5FB0F" w14:textId="58D3A9AB" w:rsidR="002B26D9" w:rsidRPr="00C1203D" w:rsidRDefault="002B26D9" w:rsidP="00C1203D">
      <w:pPr>
        <w:autoSpaceDE w:val="0"/>
        <w:autoSpaceDN w:val="0"/>
        <w:spacing w:after="0" w:line="240" w:lineRule="auto"/>
        <w:jc w:val="both"/>
        <w:rPr>
          <w:rFonts w:cstheme="minorHAnsi"/>
          <w:bCs/>
          <w:color w:val="auto"/>
          <w:sz w:val="24"/>
          <w:szCs w:val="24"/>
          <w:lang w:val="en-IN"/>
        </w:rPr>
      </w:pPr>
      <w:r w:rsidRPr="00C1203D">
        <w:rPr>
          <w:rFonts w:cstheme="minorHAnsi"/>
          <w:color w:val="auto"/>
          <w:sz w:val="24"/>
          <w:szCs w:val="24"/>
        </w:rPr>
        <w:t xml:space="preserve"> </w:t>
      </w:r>
      <w:r w:rsidR="00F173FF" w:rsidRPr="00C1203D">
        <w:rPr>
          <w:rFonts w:cstheme="minorHAnsi"/>
          <w:color w:val="auto"/>
          <w:sz w:val="24"/>
          <w:szCs w:val="24"/>
        </w:rPr>
        <w:t xml:space="preserve">- </w:t>
      </w:r>
      <w:r w:rsidRPr="00C1203D">
        <w:rPr>
          <w:rFonts w:cstheme="minorHAnsi"/>
          <w:color w:val="auto"/>
          <w:sz w:val="24"/>
          <w:szCs w:val="24"/>
        </w:rPr>
        <w:t xml:space="preserve"> </w:t>
      </w:r>
      <w:r w:rsidRPr="00C1203D">
        <w:rPr>
          <w:rFonts w:cstheme="minorHAnsi"/>
          <w:b/>
          <w:bCs/>
          <w:color w:val="auto"/>
          <w:sz w:val="24"/>
          <w:szCs w:val="24"/>
        </w:rPr>
        <w:t>May-2025</w:t>
      </w:r>
    </w:p>
    <w:p w14:paraId="4EE74489" w14:textId="194ED83B" w:rsidR="002F7449" w:rsidRPr="00C1203D" w:rsidRDefault="002B26D9" w:rsidP="006B1357">
      <w:pPr>
        <w:pStyle w:val="ListParagraph"/>
        <w:numPr>
          <w:ilvl w:val="0"/>
          <w:numId w:val="25"/>
        </w:numPr>
        <w:autoSpaceDE w:val="0"/>
        <w:autoSpaceDN w:val="0"/>
        <w:spacing w:after="0" w:line="240" w:lineRule="auto"/>
        <w:rPr>
          <w:rFonts w:cstheme="minorHAnsi"/>
          <w:bCs/>
          <w:color w:val="auto"/>
          <w:sz w:val="24"/>
          <w:szCs w:val="24"/>
        </w:rPr>
      </w:pPr>
      <w:r w:rsidRPr="00C1203D">
        <w:rPr>
          <w:rFonts w:cstheme="minorHAnsi"/>
          <w:bCs/>
          <w:color w:val="auto"/>
          <w:sz w:val="24"/>
          <w:szCs w:val="24"/>
        </w:rPr>
        <w:t xml:space="preserve">Worked on </w:t>
      </w:r>
      <w:r w:rsidRPr="00C1203D">
        <w:rPr>
          <w:rFonts w:cstheme="minorHAnsi"/>
          <w:b/>
          <w:color w:val="auto"/>
          <w:sz w:val="24"/>
          <w:szCs w:val="24"/>
        </w:rPr>
        <w:t xml:space="preserve">full stack-web development, </w:t>
      </w:r>
      <w:r w:rsidRPr="00C1203D">
        <w:rPr>
          <w:rFonts w:cstheme="minorHAnsi"/>
          <w:bCs/>
          <w:color w:val="auto"/>
          <w:sz w:val="24"/>
          <w:szCs w:val="24"/>
        </w:rPr>
        <w:t>contributing to both frontend and backend modules.</w:t>
      </w:r>
    </w:p>
    <w:p w14:paraId="3A4261F2" w14:textId="77777777" w:rsidR="0025668D" w:rsidRDefault="0025668D" w:rsidP="0025668D">
      <w:pPr>
        <w:spacing w:after="0" w:line="240" w:lineRule="auto"/>
        <w:rPr>
          <w:rFonts w:cstheme="minorHAnsi"/>
          <w:b/>
          <w:bCs/>
          <w:color w:val="auto"/>
          <w:sz w:val="22"/>
        </w:rPr>
      </w:pPr>
    </w:p>
    <w:p w14:paraId="5EF1E22B" w14:textId="0029A3CF" w:rsidR="0025668D" w:rsidRPr="00C1203D" w:rsidRDefault="0025668D" w:rsidP="00C1203D">
      <w:pPr>
        <w:spacing w:after="0" w:line="240" w:lineRule="auto"/>
        <w:rPr>
          <w:rFonts w:cstheme="minorHAnsi"/>
          <w:b/>
          <w:bCs/>
          <w:color w:val="auto"/>
          <w:sz w:val="28"/>
          <w:szCs w:val="28"/>
        </w:rPr>
      </w:pPr>
      <w:r w:rsidRPr="00C1203D">
        <w:rPr>
          <w:rFonts w:cstheme="minorHAnsi"/>
          <w:b/>
          <w:bCs/>
          <w:color w:val="auto"/>
          <w:sz w:val="28"/>
          <w:szCs w:val="28"/>
        </w:rPr>
        <w:t xml:space="preserve">Certifications </w:t>
      </w:r>
    </w:p>
    <w:p w14:paraId="007E7593" w14:textId="77777777" w:rsidR="0025668D" w:rsidRPr="00C1203D" w:rsidRDefault="0025668D" w:rsidP="00C1203D">
      <w:pPr>
        <w:pStyle w:val="ListParagraph"/>
        <w:numPr>
          <w:ilvl w:val="0"/>
          <w:numId w:val="15"/>
        </w:numPr>
        <w:autoSpaceDE w:val="0"/>
        <w:autoSpaceDN w:val="0"/>
        <w:spacing w:after="0" w:line="240" w:lineRule="auto"/>
        <w:ind w:right="576"/>
        <w:rPr>
          <w:rFonts w:cstheme="minorHAnsi"/>
          <w:color w:val="auto"/>
          <w:sz w:val="24"/>
          <w:szCs w:val="24"/>
        </w:rPr>
      </w:pPr>
      <w:r w:rsidRPr="00C1203D">
        <w:rPr>
          <w:rFonts w:eastAsia="TimesNewRomanPS" w:cstheme="minorHAnsi"/>
          <w:bCs/>
          <w:color w:val="auto"/>
          <w:sz w:val="24"/>
          <w:szCs w:val="24"/>
        </w:rPr>
        <w:t>Learn About Being a Front-End Developer</w:t>
      </w:r>
      <w:r w:rsidRPr="00C1203D">
        <w:rPr>
          <w:rFonts w:eastAsia="TimesNewRomanPS" w:cstheme="minorHAnsi"/>
          <w:b/>
          <w:color w:val="auto"/>
          <w:sz w:val="24"/>
          <w:szCs w:val="24"/>
        </w:rPr>
        <w:t xml:space="preserve"> </w:t>
      </w:r>
      <w:r w:rsidRPr="00C1203D">
        <w:rPr>
          <w:rFonts w:eastAsia="TimesNewRomanPSMT" w:cstheme="minorHAnsi"/>
          <w:color w:val="auto"/>
          <w:sz w:val="24"/>
          <w:szCs w:val="24"/>
        </w:rPr>
        <w:t>certified by IBM skill build</w:t>
      </w:r>
    </w:p>
    <w:p w14:paraId="0E7135BD" w14:textId="77777777" w:rsidR="0025668D" w:rsidRPr="00C1203D" w:rsidRDefault="0025668D" w:rsidP="00C1203D">
      <w:pPr>
        <w:pStyle w:val="ListParagraph"/>
        <w:numPr>
          <w:ilvl w:val="0"/>
          <w:numId w:val="15"/>
        </w:numPr>
        <w:autoSpaceDE w:val="0"/>
        <w:autoSpaceDN w:val="0"/>
        <w:spacing w:after="0" w:line="240" w:lineRule="auto"/>
        <w:ind w:right="576"/>
        <w:rPr>
          <w:rFonts w:cstheme="minorHAnsi"/>
          <w:bCs/>
          <w:color w:val="auto"/>
          <w:sz w:val="24"/>
          <w:szCs w:val="24"/>
        </w:rPr>
      </w:pPr>
      <w:r w:rsidRPr="00C1203D">
        <w:rPr>
          <w:rFonts w:eastAsia="TimesNewRomanPS" w:cstheme="minorHAnsi"/>
          <w:bCs/>
          <w:color w:val="auto"/>
          <w:sz w:val="24"/>
          <w:szCs w:val="24"/>
        </w:rPr>
        <w:t>Machine Learning and Data Analytics with Python certified by MSME-Technology Development Center (PPDC)</w:t>
      </w:r>
    </w:p>
    <w:p w14:paraId="28274305" w14:textId="77777777" w:rsidR="0025668D" w:rsidRPr="00C1203D" w:rsidRDefault="0025668D" w:rsidP="00C1203D">
      <w:pPr>
        <w:pStyle w:val="ListParagraph"/>
        <w:numPr>
          <w:ilvl w:val="0"/>
          <w:numId w:val="15"/>
        </w:numPr>
        <w:autoSpaceDE w:val="0"/>
        <w:autoSpaceDN w:val="0"/>
        <w:spacing w:after="0" w:line="240" w:lineRule="auto"/>
        <w:ind w:right="576"/>
        <w:rPr>
          <w:rFonts w:cstheme="minorHAnsi"/>
          <w:color w:val="auto"/>
          <w:sz w:val="24"/>
          <w:szCs w:val="24"/>
        </w:rPr>
      </w:pPr>
      <w:r w:rsidRPr="00C1203D">
        <w:rPr>
          <w:rFonts w:cstheme="minorHAnsi"/>
          <w:color w:val="auto"/>
          <w:sz w:val="24"/>
          <w:szCs w:val="24"/>
        </w:rPr>
        <w:t>Training on Cyber Security and Digital Safety Essentials</w:t>
      </w:r>
      <w:r w:rsidRPr="00C1203D">
        <w:rPr>
          <w:rFonts w:cstheme="minorHAnsi"/>
          <w:b/>
          <w:bCs/>
          <w:color w:val="auto"/>
          <w:sz w:val="24"/>
          <w:szCs w:val="24"/>
        </w:rPr>
        <w:t xml:space="preserve"> </w:t>
      </w:r>
      <w:r w:rsidRPr="00C1203D">
        <w:rPr>
          <w:rFonts w:cstheme="minorHAnsi"/>
          <w:color w:val="auto"/>
          <w:sz w:val="24"/>
          <w:szCs w:val="24"/>
        </w:rPr>
        <w:t>offered by Naan Mudhalvan.</w:t>
      </w:r>
    </w:p>
    <w:p w14:paraId="22D8236C" w14:textId="77777777" w:rsidR="0025668D" w:rsidRPr="0025668D" w:rsidRDefault="0025668D" w:rsidP="0025668D">
      <w:pPr>
        <w:autoSpaceDE w:val="0"/>
        <w:autoSpaceDN w:val="0"/>
        <w:spacing w:after="0" w:line="240" w:lineRule="auto"/>
        <w:rPr>
          <w:rFonts w:eastAsia="TimesNewRomanPSMT" w:cstheme="minorHAnsi"/>
          <w:b/>
          <w:bCs/>
          <w:color w:val="auto"/>
          <w:sz w:val="22"/>
        </w:rPr>
        <w:sectPr w:rsidR="0025668D" w:rsidRPr="0025668D" w:rsidSect="0025668D">
          <w:type w:val="continuous"/>
          <w:pgSz w:w="12240" w:h="15840" w:code="1"/>
          <w:pgMar w:top="1296" w:right="1440" w:bottom="432" w:left="1440" w:header="576" w:footer="720" w:gutter="0"/>
          <w:cols w:num="2" w:space="720"/>
          <w:titlePg/>
          <w:docGrid w:linePitch="360"/>
        </w:sectPr>
      </w:pPr>
    </w:p>
    <w:p w14:paraId="4E9AF27F" w14:textId="19C23F47" w:rsidR="00530360" w:rsidRPr="0025668D" w:rsidRDefault="0025668D" w:rsidP="0025668D">
      <w:pPr>
        <w:spacing w:before="120" w:after="120" w:line="240" w:lineRule="auto"/>
        <w:rPr>
          <w:rFonts w:cstheme="minorHAnsi"/>
          <w:color w:val="0D0D0D" w:themeColor="text1" w:themeTint="F2"/>
          <w:sz w:val="2"/>
          <w:szCs w:val="2"/>
          <w:lang w:val="en-IN"/>
        </w:rPr>
      </w:pPr>
      <w:r w:rsidRPr="0025668D">
        <w:rPr>
          <w:rFonts w:eastAsia="Times New Roman" w:cstheme="minorHAnsi"/>
          <w:color w:val="auto"/>
          <w:sz w:val="2"/>
          <w:szCs w:val="2"/>
          <w:lang w:eastAsia="en-I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CD9AA39" w14:textId="176FC45D" w:rsidR="003E6BBE" w:rsidRPr="00C1203D" w:rsidRDefault="0025668D" w:rsidP="0025668D">
      <w:pPr>
        <w:autoSpaceDE w:val="0"/>
        <w:autoSpaceDN w:val="0"/>
        <w:spacing w:after="0" w:line="240" w:lineRule="auto"/>
        <w:rPr>
          <w:rFonts w:eastAsia="TimesNewRomanPSMT" w:cstheme="minorHAnsi"/>
          <w:b/>
          <w:bCs/>
          <w:color w:val="auto"/>
          <w:sz w:val="28"/>
          <w:szCs w:val="28"/>
        </w:rPr>
      </w:pPr>
      <w:r w:rsidRPr="00C1203D">
        <w:rPr>
          <w:rFonts w:eastAsia="TimesNewRomanPSMT" w:cstheme="minorHAnsi"/>
          <w:b/>
          <w:bCs/>
          <w:color w:val="auto"/>
          <w:sz w:val="28"/>
          <w:szCs w:val="28"/>
        </w:rPr>
        <w:t xml:space="preserve">Experience </w:t>
      </w:r>
    </w:p>
    <w:p w14:paraId="176916EC" w14:textId="413DAFAD" w:rsidR="00C1203D" w:rsidRPr="00C1203D" w:rsidRDefault="00C1203D" w:rsidP="00C1203D">
      <w:pPr>
        <w:spacing w:after="0" w:line="240" w:lineRule="auto"/>
        <w:rPr>
          <w:rFonts w:eastAsia="TimesNewRomanPSMT" w:cstheme="minorHAnsi"/>
          <w:b/>
          <w:bCs/>
          <w:color w:val="auto"/>
          <w:sz w:val="24"/>
          <w:szCs w:val="24"/>
          <w:lang w:val="en-IN"/>
        </w:rPr>
      </w:pPr>
      <w:r w:rsidRPr="00C1203D">
        <w:rPr>
          <w:rFonts w:eastAsia="TimesNewRomanPSMT" w:cstheme="minorHAnsi"/>
          <w:b/>
          <w:bCs/>
          <w:color w:val="auto"/>
          <w:sz w:val="24"/>
          <w:szCs w:val="24"/>
          <w:lang w:val="en-IN"/>
        </w:rPr>
        <w:t xml:space="preserve">Software Developer </w:t>
      </w:r>
      <w:r w:rsidRPr="00C1203D">
        <w:rPr>
          <w:rFonts w:eastAsia="TimesNewRomanPSMT" w:cstheme="minorHAnsi"/>
          <w:b/>
          <w:bCs/>
          <w:color w:val="auto"/>
          <w:sz w:val="24"/>
          <w:szCs w:val="24"/>
          <w:lang w:val="en-IN"/>
        </w:rPr>
        <w:br/>
      </w:r>
      <w:proofErr w:type="spellStart"/>
      <w:r w:rsidRPr="00C1203D">
        <w:rPr>
          <w:rFonts w:eastAsia="TimesNewRomanPSMT" w:cstheme="minorHAnsi"/>
          <w:b/>
          <w:bCs/>
          <w:color w:val="auto"/>
          <w:sz w:val="24"/>
          <w:szCs w:val="24"/>
          <w:lang w:val="en-IN"/>
        </w:rPr>
        <w:t>TekQuora</w:t>
      </w:r>
      <w:proofErr w:type="spellEnd"/>
      <w:r w:rsidRPr="00C1203D">
        <w:rPr>
          <w:rFonts w:eastAsia="TimesNewRomanPSMT" w:cstheme="minorHAnsi"/>
          <w:b/>
          <w:bCs/>
          <w:color w:val="auto"/>
          <w:sz w:val="24"/>
          <w:szCs w:val="24"/>
          <w:lang w:val="en-IN"/>
        </w:rPr>
        <w:t xml:space="preserve"> | </w:t>
      </w:r>
      <w:r w:rsidRPr="00C1203D">
        <w:rPr>
          <w:rFonts w:eastAsia="TimesNewRomanPSMT" w:cstheme="minorHAnsi"/>
          <w:b/>
          <w:bCs/>
          <w:i/>
          <w:iCs/>
          <w:color w:val="auto"/>
          <w:sz w:val="24"/>
          <w:szCs w:val="24"/>
          <w:lang w:val="en-IN"/>
        </w:rPr>
        <w:t>June 2026</w:t>
      </w:r>
      <w:r w:rsidRPr="00C1203D">
        <w:rPr>
          <w:rFonts w:eastAsia="TimesNewRomanPSMT" w:cstheme="minorHAnsi"/>
          <w:b/>
          <w:bCs/>
          <w:i/>
          <w:iCs/>
          <w:color w:val="auto"/>
          <w:sz w:val="24"/>
          <w:szCs w:val="24"/>
          <w:lang w:val="en-IN"/>
        </w:rPr>
        <w:t xml:space="preserve"> – Present</w:t>
      </w:r>
    </w:p>
    <w:p w14:paraId="1AF33565" w14:textId="35DEF65C" w:rsidR="00C1203D" w:rsidRPr="006B1357" w:rsidRDefault="00C1203D" w:rsidP="006B1357">
      <w:pPr>
        <w:numPr>
          <w:ilvl w:val="0"/>
          <w:numId w:val="32"/>
        </w:numPr>
        <w:spacing w:after="0" w:line="240" w:lineRule="auto"/>
        <w:rPr>
          <w:rFonts w:eastAsia="TimesNewRomanPSMT" w:cstheme="minorHAnsi"/>
          <w:color w:val="auto"/>
          <w:sz w:val="24"/>
          <w:szCs w:val="24"/>
          <w:lang w:val="en-IN"/>
        </w:rPr>
      </w:pPr>
      <w:r w:rsidRPr="00C1203D">
        <w:rPr>
          <w:rFonts w:eastAsia="TimesNewRomanPSMT" w:cstheme="minorHAnsi"/>
          <w:color w:val="auto"/>
          <w:sz w:val="24"/>
          <w:szCs w:val="24"/>
          <w:lang w:val="en-IN"/>
        </w:rPr>
        <w:t>Developed and maintained full-stack web applications using React, Node.js, Express.js, and PostgreSQL.</w:t>
      </w:r>
      <w:r w:rsidR="006B1357">
        <w:rPr>
          <w:rFonts w:eastAsia="TimesNewRomanPSMT" w:cstheme="minorHAnsi"/>
          <w:color w:val="auto"/>
          <w:sz w:val="24"/>
          <w:szCs w:val="24"/>
          <w:lang w:val="en-IN"/>
        </w:rPr>
        <w:t xml:space="preserve"> </w:t>
      </w:r>
      <w:r w:rsidRPr="006B1357">
        <w:rPr>
          <w:rFonts w:eastAsia="TimesNewRomanPSMT" w:cstheme="minorHAnsi"/>
          <w:color w:val="auto"/>
          <w:sz w:val="24"/>
          <w:szCs w:val="24"/>
        </w:rPr>
        <w:t>Worked with Git/GitHub, REST APIs, database optimization, and bug fixing.</w:t>
      </w:r>
    </w:p>
    <w:p w14:paraId="2A93497B" w14:textId="10A64FB1" w:rsidR="00F15E82" w:rsidRDefault="0025668D" w:rsidP="0025668D">
      <w:pPr>
        <w:spacing w:after="0" w:line="240" w:lineRule="auto"/>
        <w:jc w:val="both"/>
        <w:rPr>
          <w:rFonts w:cstheme="minorHAnsi"/>
          <w:color w:val="0D0D0D" w:themeColor="text1" w:themeTint="F2"/>
          <w:sz w:val="22"/>
          <w:lang w:val="en-IN"/>
        </w:rPr>
      </w:pPr>
      <w:r w:rsidRPr="0025668D">
        <w:rPr>
          <w:rFonts w:eastAsia="Times New Roman" w:cstheme="minorHAnsi"/>
          <w:color w:val="auto"/>
          <w:sz w:val="2"/>
          <w:szCs w:val="2"/>
          <w:lang w:eastAsia="en-I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976610F" w14:textId="6AA816BC" w:rsidR="0025668D" w:rsidRPr="00C1203D" w:rsidRDefault="0025668D" w:rsidP="0025668D">
      <w:pPr>
        <w:spacing w:after="0" w:line="240" w:lineRule="auto"/>
        <w:jc w:val="both"/>
        <w:rPr>
          <w:rFonts w:cstheme="minorHAnsi"/>
          <w:b/>
          <w:bCs/>
          <w:color w:val="0D0D0D" w:themeColor="text1" w:themeTint="F2"/>
          <w:sz w:val="28"/>
          <w:szCs w:val="28"/>
          <w:lang w:val="en-IN"/>
        </w:rPr>
      </w:pPr>
      <w:r w:rsidRPr="00C1203D">
        <w:rPr>
          <w:rFonts w:cstheme="minorHAnsi"/>
          <w:b/>
          <w:bCs/>
          <w:color w:val="0D0D0D" w:themeColor="text1" w:themeTint="F2"/>
          <w:sz w:val="28"/>
          <w:szCs w:val="28"/>
          <w:lang w:val="en-IN"/>
        </w:rPr>
        <w:t>Project</w:t>
      </w:r>
    </w:p>
    <w:p w14:paraId="7B8D9EFA" w14:textId="7D3FCD29" w:rsidR="00F15E82" w:rsidRPr="00C1203D" w:rsidRDefault="00C060D7" w:rsidP="0025668D">
      <w:pPr>
        <w:autoSpaceDE w:val="0"/>
        <w:autoSpaceDN w:val="0"/>
        <w:spacing w:after="0" w:line="240" w:lineRule="auto"/>
        <w:rPr>
          <w:rFonts w:eastAsia="TimesNewRomanPSMT" w:cstheme="minorHAnsi"/>
          <w:b/>
          <w:bCs/>
          <w:color w:val="auto"/>
          <w:sz w:val="24"/>
          <w:szCs w:val="24"/>
        </w:rPr>
      </w:pPr>
      <w:r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I. </w:t>
      </w:r>
      <w:r w:rsidR="00F15E82"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Doctor-Patient Portal for Lung Diagnosis                                                    </w:t>
      </w:r>
      <w:r w:rsidR="0025668D"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 </w:t>
      </w:r>
      <w:r w:rsidR="00F15E82"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 </w:t>
      </w:r>
    </w:p>
    <w:p w14:paraId="7574353B" w14:textId="0DA4EC8B" w:rsidR="00F15E82" w:rsidRPr="006B1357" w:rsidRDefault="00F15E82" w:rsidP="006B1357">
      <w:pPr>
        <w:autoSpaceDE w:val="0"/>
        <w:autoSpaceDN w:val="0"/>
        <w:spacing w:after="0" w:line="240" w:lineRule="auto"/>
        <w:rPr>
          <w:rFonts w:eastAsia="TimesNewRomanPSMT" w:cstheme="minorHAnsi"/>
          <w:b/>
          <w:bCs/>
          <w:color w:val="auto"/>
          <w:sz w:val="24"/>
          <w:szCs w:val="24"/>
        </w:rPr>
      </w:pPr>
      <w:r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Front-End: </w:t>
      </w:r>
      <w:r w:rsidRPr="00C1203D">
        <w:rPr>
          <w:rFonts w:eastAsia="TimesNewRomanPSMT" w:cstheme="minorHAnsi"/>
          <w:color w:val="auto"/>
          <w:sz w:val="24"/>
          <w:szCs w:val="24"/>
        </w:rPr>
        <w:t>React</w:t>
      </w:r>
      <w:r w:rsidR="00C1203D"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 |</w:t>
      </w:r>
      <w:r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Back-End: </w:t>
      </w:r>
      <w:r w:rsidRPr="00C1203D">
        <w:rPr>
          <w:rFonts w:eastAsia="TimesNewRomanPSMT" w:cstheme="minorHAnsi"/>
          <w:color w:val="auto"/>
          <w:sz w:val="24"/>
          <w:szCs w:val="24"/>
        </w:rPr>
        <w:t>Flask (Python), node.js with Express</w:t>
      </w:r>
      <w:r w:rsidR="00C1203D"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 |</w:t>
      </w:r>
      <w:r w:rsidRPr="00C1203D">
        <w:rPr>
          <w:rFonts w:eastAsia="TimesNewRomanPSMT" w:cstheme="minorHAnsi"/>
          <w:b/>
          <w:bCs/>
          <w:color w:val="auto"/>
          <w:sz w:val="24"/>
          <w:szCs w:val="24"/>
        </w:rPr>
        <w:t xml:space="preserve">Database: </w:t>
      </w:r>
      <w:r w:rsidRPr="00C1203D">
        <w:rPr>
          <w:rFonts w:eastAsia="TimesNewRomanPSMT" w:cstheme="minorHAnsi"/>
          <w:color w:val="auto"/>
          <w:sz w:val="24"/>
          <w:szCs w:val="24"/>
        </w:rPr>
        <w:t xml:space="preserve">MySQL </w:t>
      </w:r>
    </w:p>
    <w:p w14:paraId="4D89C9D1" w14:textId="31BBDEFD" w:rsidR="00C1203D" w:rsidRPr="006B1357" w:rsidRDefault="00F15E82" w:rsidP="006B135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theme="minorHAnsi"/>
          <w:color w:val="0D0D0D" w:themeColor="text1" w:themeTint="F2"/>
          <w:sz w:val="24"/>
          <w:szCs w:val="24"/>
          <w:lang w:val="en-IN"/>
        </w:rPr>
      </w:pP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>Implemented role-based access for doctors, patients, and admin.</w:t>
      </w:r>
      <w:r w:rsidR="006B1357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 </w:t>
      </w:r>
      <w:r w:rsidR="00EA5052" w:rsidRPr="006B1357">
        <w:rPr>
          <w:rFonts w:cstheme="minorHAnsi"/>
          <w:color w:val="0D0D0D" w:themeColor="text1" w:themeTint="F2"/>
          <w:sz w:val="24"/>
          <w:szCs w:val="24"/>
          <w:lang w:val="en-IN"/>
        </w:rPr>
        <w:t>Applied U-Net based image segmentation concept for lung image analysis and prediction.</w:t>
      </w:r>
    </w:p>
    <w:p w14:paraId="0D8852F9" w14:textId="44A8A1A6" w:rsidR="00C1203D" w:rsidRPr="00C1203D" w:rsidRDefault="00C1203D" w:rsidP="00C1203D">
      <w:pPr>
        <w:spacing w:after="0" w:line="240" w:lineRule="auto"/>
        <w:rPr>
          <w:rFonts w:cstheme="minorHAnsi"/>
          <w:color w:val="0D0D0D" w:themeColor="text1" w:themeTint="F2"/>
          <w:sz w:val="24"/>
          <w:szCs w:val="24"/>
          <w:lang w:val="en-IN"/>
        </w:rPr>
      </w:pP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II. AI-Based Face Recognition for Login and Attendance System - KOLOZEN Tech World P</w:t>
      </w:r>
      <w:r w:rsidR="006B1357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L</w:t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 xml:space="preserve">         </w:t>
      </w: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br/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Front-End:</w:t>
      </w: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 Flutter, Dart Language </w:t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|</w:t>
      </w: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 </w:t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Back-End:</w:t>
      </w: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 Flask (Python (Deep Face)), Rust (</w:t>
      </w:r>
      <w:proofErr w:type="spellStart"/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>Actix</w:t>
      </w:r>
      <w:proofErr w:type="spellEnd"/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-web) </w:t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|</w:t>
      </w: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 </w:t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AI/ML:</w:t>
      </w: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 Deep Face, TensorFlow (Basics) </w:t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|</w:t>
      </w:r>
      <w:r w:rsidRPr="00C1203D">
        <w:rPr>
          <w:rFonts w:cstheme="minorHAnsi"/>
          <w:b/>
          <w:bCs/>
          <w:color w:val="0D0D0D" w:themeColor="text1" w:themeTint="F2"/>
          <w:sz w:val="24"/>
          <w:szCs w:val="24"/>
          <w:lang w:val="en-IN"/>
        </w:rPr>
        <w:t>Database:</w:t>
      </w:r>
      <w:r w:rsidRPr="00C1203D">
        <w:rPr>
          <w:rFonts w:cstheme="minorHAnsi"/>
          <w:color w:val="0D0D0D" w:themeColor="text1" w:themeTint="F2"/>
          <w:sz w:val="24"/>
          <w:szCs w:val="24"/>
          <w:lang w:val="en-IN"/>
        </w:rPr>
        <w:t xml:space="preserve"> SQLite</w:t>
      </w:r>
    </w:p>
    <w:p w14:paraId="3DA4D234" w14:textId="7CAF5570" w:rsidR="00530360" w:rsidRPr="00C1203D" w:rsidRDefault="00C1203D" w:rsidP="00C1203D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color w:val="0D0D0D" w:themeColor="text1" w:themeTint="F2"/>
          <w:sz w:val="24"/>
          <w:szCs w:val="24"/>
          <w:lang w:val="en-IN"/>
        </w:rPr>
      </w:pPr>
      <w:r w:rsidRPr="00C1203D">
        <w:rPr>
          <w:rFonts w:cstheme="minorHAnsi"/>
          <w:color w:val="0D0D0D" w:themeColor="text1" w:themeTint="F2"/>
          <w:sz w:val="24"/>
          <w:szCs w:val="24"/>
        </w:rPr>
        <w:t>Implemented real-time face authentication, user registration, and backend API integration for accurate recognition.</w:t>
      </w:r>
    </w:p>
    <w:sectPr w:rsidR="00530360" w:rsidRPr="00C1203D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CFEB4" w14:textId="77777777" w:rsidR="008A0D68" w:rsidRDefault="008A0D68" w:rsidP="00725803">
      <w:r>
        <w:separator/>
      </w:r>
    </w:p>
    <w:p w14:paraId="32943B19" w14:textId="77777777" w:rsidR="008A0D68" w:rsidRDefault="008A0D68"/>
  </w:endnote>
  <w:endnote w:type="continuationSeparator" w:id="0">
    <w:p w14:paraId="1114E1C8" w14:textId="77777777" w:rsidR="008A0D68" w:rsidRDefault="008A0D68" w:rsidP="00725803">
      <w:r>
        <w:continuationSeparator/>
      </w:r>
    </w:p>
    <w:p w14:paraId="69266D7A" w14:textId="77777777" w:rsidR="008A0D68" w:rsidRDefault="008A0D68"/>
  </w:endnote>
  <w:endnote w:type="continuationNotice" w:id="1">
    <w:p w14:paraId="56ED303A" w14:textId="77777777" w:rsidR="008A0D68" w:rsidRDefault="008A0D68"/>
    <w:p w14:paraId="64600506" w14:textId="77777777" w:rsidR="008A0D68" w:rsidRDefault="008A0D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2212D" w14:textId="77777777" w:rsidR="008A0D68" w:rsidRDefault="008A0D68" w:rsidP="00725803">
      <w:r>
        <w:separator/>
      </w:r>
    </w:p>
    <w:p w14:paraId="56FFBB53" w14:textId="77777777" w:rsidR="008A0D68" w:rsidRDefault="008A0D68"/>
  </w:footnote>
  <w:footnote w:type="continuationSeparator" w:id="0">
    <w:p w14:paraId="5675A9E8" w14:textId="77777777" w:rsidR="008A0D68" w:rsidRDefault="008A0D68" w:rsidP="00725803">
      <w:r>
        <w:continuationSeparator/>
      </w:r>
    </w:p>
    <w:p w14:paraId="7B041CBE" w14:textId="77777777" w:rsidR="008A0D68" w:rsidRDefault="008A0D68"/>
  </w:footnote>
  <w:footnote w:type="continuationNotice" w:id="1">
    <w:p w14:paraId="237B59D3" w14:textId="77777777" w:rsidR="008A0D68" w:rsidRDefault="008A0D68"/>
    <w:p w14:paraId="4E31A88D" w14:textId="77777777" w:rsidR="008A0D68" w:rsidRDefault="008A0D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D01B3"/>
    <w:multiLevelType w:val="hybridMultilevel"/>
    <w:tmpl w:val="7CD2F7E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30FFF"/>
    <w:multiLevelType w:val="multilevel"/>
    <w:tmpl w:val="BF9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17F63"/>
    <w:multiLevelType w:val="hybridMultilevel"/>
    <w:tmpl w:val="BA062BC4"/>
    <w:lvl w:ilvl="0" w:tplc="638C570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120388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AE0FCF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9800D9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24641D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8623B6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84CD3A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0D663D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B44238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2" w15:restartNumberingAfterBreak="0">
    <w:nsid w:val="1A4331FB"/>
    <w:multiLevelType w:val="hybridMultilevel"/>
    <w:tmpl w:val="33D4D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A56436"/>
    <w:multiLevelType w:val="hybridMultilevel"/>
    <w:tmpl w:val="76ECC544"/>
    <w:lvl w:ilvl="0" w:tplc="4BF08E2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A0FC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4807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9AA7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3475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00CF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761B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BAC0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E0CA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D8953F2"/>
    <w:multiLevelType w:val="hybridMultilevel"/>
    <w:tmpl w:val="521A0AC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DF49E2"/>
    <w:multiLevelType w:val="hybridMultilevel"/>
    <w:tmpl w:val="3ECA465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BA726F1"/>
    <w:multiLevelType w:val="hybridMultilevel"/>
    <w:tmpl w:val="6AF6D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D3A69"/>
    <w:multiLevelType w:val="hybridMultilevel"/>
    <w:tmpl w:val="1F347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608FE"/>
    <w:multiLevelType w:val="hybridMultilevel"/>
    <w:tmpl w:val="4F7A6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D30B9"/>
    <w:multiLevelType w:val="hybridMultilevel"/>
    <w:tmpl w:val="DD6E4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B442C"/>
    <w:multiLevelType w:val="hybridMultilevel"/>
    <w:tmpl w:val="1CD8E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95D95"/>
    <w:multiLevelType w:val="multilevel"/>
    <w:tmpl w:val="1A88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eastAsia="TimesNewRomanPS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3574E"/>
    <w:multiLevelType w:val="hybridMultilevel"/>
    <w:tmpl w:val="24984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86E88"/>
    <w:multiLevelType w:val="hybridMultilevel"/>
    <w:tmpl w:val="5B600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22E43"/>
    <w:multiLevelType w:val="hybridMultilevel"/>
    <w:tmpl w:val="D3E4599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7" w15:restartNumberingAfterBreak="0">
    <w:nsid w:val="7132507C"/>
    <w:multiLevelType w:val="multilevel"/>
    <w:tmpl w:val="CBF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A6BBC"/>
    <w:multiLevelType w:val="hybridMultilevel"/>
    <w:tmpl w:val="BF6C4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29" w15:restartNumberingAfterBreak="0">
    <w:nsid w:val="740C3BF7"/>
    <w:multiLevelType w:val="multilevel"/>
    <w:tmpl w:val="801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B301F"/>
    <w:multiLevelType w:val="hybridMultilevel"/>
    <w:tmpl w:val="9D4ABD92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1" w15:restartNumberingAfterBreak="0">
    <w:nsid w:val="7816298C"/>
    <w:multiLevelType w:val="hybridMultilevel"/>
    <w:tmpl w:val="43D00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CD1FF8"/>
    <w:multiLevelType w:val="hybridMultilevel"/>
    <w:tmpl w:val="7900505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01315">
    <w:abstractNumId w:val="15"/>
  </w:num>
  <w:num w:numId="2" w16cid:durableId="1842547970">
    <w:abstractNumId w:val="7"/>
  </w:num>
  <w:num w:numId="3" w16cid:durableId="2098792292">
    <w:abstractNumId w:val="6"/>
  </w:num>
  <w:num w:numId="4" w16cid:durableId="5885866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1419529">
    <w:abstractNumId w:val="8"/>
  </w:num>
  <w:num w:numId="6" w16cid:durableId="431127231">
    <w:abstractNumId w:val="16"/>
  </w:num>
  <w:num w:numId="7" w16cid:durableId="2058506104">
    <w:abstractNumId w:val="5"/>
  </w:num>
  <w:num w:numId="8" w16cid:durableId="553346043">
    <w:abstractNumId w:val="4"/>
  </w:num>
  <w:num w:numId="9" w16cid:durableId="598684548">
    <w:abstractNumId w:val="3"/>
  </w:num>
  <w:num w:numId="10" w16cid:durableId="301232684">
    <w:abstractNumId w:val="2"/>
  </w:num>
  <w:num w:numId="11" w16cid:durableId="529341281">
    <w:abstractNumId w:val="1"/>
  </w:num>
  <w:num w:numId="12" w16cid:durableId="2144078037">
    <w:abstractNumId w:val="0"/>
  </w:num>
  <w:num w:numId="13" w16cid:durableId="476268052">
    <w:abstractNumId w:val="29"/>
  </w:num>
  <w:num w:numId="14" w16cid:durableId="639462820">
    <w:abstractNumId w:val="23"/>
  </w:num>
  <w:num w:numId="15" w16cid:durableId="1990329490">
    <w:abstractNumId w:val="28"/>
  </w:num>
  <w:num w:numId="16" w16cid:durableId="1843887951">
    <w:abstractNumId w:val="11"/>
  </w:num>
  <w:num w:numId="17" w16cid:durableId="1958872053">
    <w:abstractNumId w:val="13"/>
  </w:num>
  <w:num w:numId="18" w16cid:durableId="1462531141">
    <w:abstractNumId w:val="19"/>
  </w:num>
  <w:num w:numId="19" w16cid:durableId="905729464">
    <w:abstractNumId w:val="20"/>
  </w:num>
  <w:num w:numId="20" w16cid:durableId="690179765">
    <w:abstractNumId w:val="32"/>
  </w:num>
  <w:num w:numId="21" w16cid:durableId="1605066640">
    <w:abstractNumId w:val="9"/>
  </w:num>
  <w:num w:numId="22" w16cid:durableId="227420032">
    <w:abstractNumId w:val="14"/>
  </w:num>
  <w:num w:numId="23" w16cid:durableId="353919388">
    <w:abstractNumId w:val="26"/>
  </w:num>
  <w:num w:numId="24" w16cid:durableId="1113784472">
    <w:abstractNumId w:val="31"/>
  </w:num>
  <w:num w:numId="25" w16cid:durableId="25258125">
    <w:abstractNumId w:val="18"/>
  </w:num>
  <w:num w:numId="26" w16cid:durableId="1006711903">
    <w:abstractNumId w:val="24"/>
  </w:num>
  <w:num w:numId="27" w16cid:durableId="73354984">
    <w:abstractNumId w:val="21"/>
  </w:num>
  <w:num w:numId="28" w16cid:durableId="48388054">
    <w:abstractNumId w:val="25"/>
  </w:num>
  <w:num w:numId="29" w16cid:durableId="721446081">
    <w:abstractNumId w:val="12"/>
  </w:num>
  <w:num w:numId="30" w16cid:durableId="1844396153">
    <w:abstractNumId w:val="10"/>
  </w:num>
  <w:num w:numId="31" w16cid:durableId="1402481854">
    <w:abstractNumId w:val="17"/>
  </w:num>
  <w:num w:numId="32" w16cid:durableId="383793960">
    <w:abstractNumId w:val="27"/>
  </w:num>
  <w:num w:numId="33" w16cid:durableId="915480727">
    <w:abstractNumId w:val="30"/>
  </w:num>
  <w:num w:numId="34" w16cid:durableId="13853304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09"/>
    <w:rsid w:val="00000A72"/>
    <w:rsid w:val="00003775"/>
    <w:rsid w:val="00011A07"/>
    <w:rsid w:val="00012B5D"/>
    <w:rsid w:val="00025E77"/>
    <w:rsid w:val="00027312"/>
    <w:rsid w:val="00027332"/>
    <w:rsid w:val="00051C6A"/>
    <w:rsid w:val="00061AE7"/>
    <w:rsid w:val="000645F2"/>
    <w:rsid w:val="00067AE4"/>
    <w:rsid w:val="00070BBC"/>
    <w:rsid w:val="00072F17"/>
    <w:rsid w:val="0007409D"/>
    <w:rsid w:val="00075CB2"/>
    <w:rsid w:val="00082F03"/>
    <w:rsid w:val="000835A0"/>
    <w:rsid w:val="000934A2"/>
    <w:rsid w:val="000A3186"/>
    <w:rsid w:val="000B32D7"/>
    <w:rsid w:val="000C1EFA"/>
    <w:rsid w:val="000E3912"/>
    <w:rsid w:val="000F006E"/>
    <w:rsid w:val="000F175D"/>
    <w:rsid w:val="000F2ADD"/>
    <w:rsid w:val="000F3095"/>
    <w:rsid w:val="0011313E"/>
    <w:rsid w:val="001141A3"/>
    <w:rsid w:val="00120E3C"/>
    <w:rsid w:val="001222D9"/>
    <w:rsid w:val="00122B8F"/>
    <w:rsid w:val="00143467"/>
    <w:rsid w:val="00144D98"/>
    <w:rsid w:val="00151825"/>
    <w:rsid w:val="00153D91"/>
    <w:rsid w:val="0015716E"/>
    <w:rsid w:val="001631F2"/>
    <w:rsid w:val="00170094"/>
    <w:rsid w:val="001773C8"/>
    <w:rsid w:val="0019285F"/>
    <w:rsid w:val="00195C5A"/>
    <w:rsid w:val="001A1E15"/>
    <w:rsid w:val="001B0955"/>
    <w:rsid w:val="001B17E3"/>
    <w:rsid w:val="001B55A6"/>
    <w:rsid w:val="001B7692"/>
    <w:rsid w:val="001C17AE"/>
    <w:rsid w:val="001E2574"/>
    <w:rsid w:val="001F2AD8"/>
    <w:rsid w:val="001F46BA"/>
    <w:rsid w:val="00200FBD"/>
    <w:rsid w:val="00201A2F"/>
    <w:rsid w:val="00213570"/>
    <w:rsid w:val="002170D6"/>
    <w:rsid w:val="002212CF"/>
    <w:rsid w:val="00223CA8"/>
    <w:rsid w:val="00227784"/>
    <w:rsid w:val="00231317"/>
    <w:rsid w:val="0023705D"/>
    <w:rsid w:val="002407FF"/>
    <w:rsid w:val="0024119A"/>
    <w:rsid w:val="00250277"/>
    <w:rsid w:val="00250A31"/>
    <w:rsid w:val="00251C13"/>
    <w:rsid w:val="002528F9"/>
    <w:rsid w:val="002534A5"/>
    <w:rsid w:val="0025668D"/>
    <w:rsid w:val="002568B9"/>
    <w:rsid w:val="00267EF4"/>
    <w:rsid w:val="00270974"/>
    <w:rsid w:val="0027593A"/>
    <w:rsid w:val="002813E3"/>
    <w:rsid w:val="00282A20"/>
    <w:rsid w:val="002922D0"/>
    <w:rsid w:val="002A4480"/>
    <w:rsid w:val="002A61F9"/>
    <w:rsid w:val="002A6E6A"/>
    <w:rsid w:val="002B26D9"/>
    <w:rsid w:val="002B309D"/>
    <w:rsid w:val="002B3A2E"/>
    <w:rsid w:val="002C0A14"/>
    <w:rsid w:val="002C1AFF"/>
    <w:rsid w:val="002C367E"/>
    <w:rsid w:val="002D54EE"/>
    <w:rsid w:val="002D76E0"/>
    <w:rsid w:val="002E0379"/>
    <w:rsid w:val="002F7449"/>
    <w:rsid w:val="002F7621"/>
    <w:rsid w:val="003031C8"/>
    <w:rsid w:val="003057E1"/>
    <w:rsid w:val="003058D9"/>
    <w:rsid w:val="003066A6"/>
    <w:rsid w:val="00311D02"/>
    <w:rsid w:val="003275BF"/>
    <w:rsid w:val="00335CA6"/>
    <w:rsid w:val="00340B03"/>
    <w:rsid w:val="003468C7"/>
    <w:rsid w:val="00360188"/>
    <w:rsid w:val="00373663"/>
    <w:rsid w:val="00374DFE"/>
    <w:rsid w:val="00375658"/>
    <w:rsid w:val="00380AE7"/>
    <w:rsid w:val="00382D97"/>
    <w:rsid w:val="003902F1"/>
    <w:rsid w:val="003A41D6"/>
    <w:rsid w:val="003A50E0"/>
    <w:rsid w:val="003A6943"/>
    <w:rsid w:val="003A7689"/>
    <w:rsid w:val="003B0225"/>
    <w:rsid w:val="003C1D02"/>
    <w:rsid w:val="003C7748"/>
    <w:rsid w:val="003D56ED"/>
    <w:rsid w:val="003E0B63"/>
    <w:rsid w:val="003E473C"/>
    <w:rsid w:val="003E589E"/>
    <w:rsid w:val="003E6BBE"/>
    <w:rsid w:val="003F1094"/>
    <w:rsid w:val="003F794F"/>
    <w:rsid w:val="004030CB"/>
    <w:rsid w:val="00405AE7"/>
    <w:rsid w:val="00410BA2"/>
    <w:rsid w:val="00434074"/>
    <w:rsid w:val="004354E7"/>
    <w:rsid w:val="004400F4"/>
    <w:rsid w:val="00452DBF"/>
    <w:rsid w:val="0046391B"/>
    <w:rsid w:val="00463C3B"/>
    <w:rsid w:val="00484BB4"/>
    <w:rsid w:val="004851A3"/>
    <w:rsid w:val="00491A8A"/>
    <w:rsid w:val="004937AE"/>
    <w:rsid w:val="004A7D19"/>
    <w:rsid w:val="004B1C7D"/>
    <w:rsid w:val="004C42E9"/>
    <w:rsid w:val="004C562F"/>
    <w:rsid w:val="004C5EE9"/>
    <w:rsid w:val="004D1B48"/>
    <w:rsid w:val="004D7443"/>
    <w:rsid w:val="004E2970"/>
    <w:rsid w:val="004F4C2F"/>
    <w:rsid w:val="004F6B91"/>
    <w:rsid w:val="005026DD"/>
    <w:rsid w:val="00504100"/>
    <w:rsid w:val="0050479C"/>
    <w:rsid w:val="00513EFC"/>
    <w:rsid w:val="0052113B"/>
    <w:rsid w:val="00524285"/>
    <w:rsid w:val="00526A0B"/>
    <w:rsid w:val="00527682"/>
    <w:rsid w:val="00530360"/>
    <w:rsid w:val="005311CA"/>
    <w:rsid w:val="00532B5F"/>
    <w:rsid w:val="00541EB8"/>
    <w:rsid w:val="00554DE1"/>
    <w:rsid w:val="00564951"/>
    <w:rsid w:val="005736B2"/>
    <w:rsid w:val="00573BF9"/>
    <w:rsid w:val="005778AA"/>
    <w:rsid w:val="00594AFA"/>
    <w:rsid w:val="00594CBF"/>
    <w:rsid w:val="00595EBB"/>
    <w:rsid w:val="005A0F58"/>
    <w:rsid w:val="005A4A49"/>
    <w:rsid w:val="005A79DD"/>
    <w:rsid w:val="005B0D82"/>
    <w:rsid w:val="005B11DD"/>
    <w:rsid w:val="005B13C9"/>
    <w:rsid w:val="005B1D68"/>
    <w:rsid w:val="005B34A8"/>
    <w:rsid w:val="005C1FE5"/>
    <w:rsid w:val="005C71B0"/>
    <w:rsid w:val="005D61FB"/>
    <w:rsid w:val="005E0FEB"/>
    <w:rsid w:val="005E7C50"/>
    <w:rsid w:val="005F7052"/>
    <w:rsid w:val="0060334A"/>
    <w:rsid w:val="00606AEF"/>
    <w:rsid w:val="00607AA3"/>
    <w:rsid w:val="00611B37"/>
    <w:rsid w:val="006247F4"/>
    <w:rsid w:val="006252B4"/>
    <w:rsid w:val="00640D8C"/>
    <w:rsid w:val="00643BE8"/>
    <w:rsid w:val="00646BA2"/>
    <w:rsid w:val="0065054B"/>
    <w:rsid w:val="00651B6B"/>
    <w:rsid w:val="00651D1E"/>
    <w:rsid w:val="006528D6"/>
    <w:rsid w:val="0066194A"/>
    <w:rsid w:val="00665C11"/>
    <w:rsid w:val="00675EA0"/>
    <w:rsid w:val="006866D7"/>
    <w:rsid w:val="006943FB"/>
    <w:rsid w:val="006B1357"/>
    <w:rsid w:val="006C08A0"/>
    <w:rsid w:val="006C47D8"/>
    <w:rsid w:val="006C7F03"/>
    <w:rsid w:val="006D2D08"/>
    <w:rsid w:val="006D5F93"/>
    <w:rsid w:val="006E0FF6"/>
    <w:rsid w:val="006E50FE"/>
    <w:rsid w:val="006F26A2"/>
    <w:rsid w:val="00700A76"/>
    <w:rsid w:val="0070237E"/>
    <w:rsid w:val="0070511B"/>
    <w:rsid w:val="00711D9A"/>
    <w:rsid w:val="0071247D"/>
    <w:rsid w:val="00725803"/>
    <w:rsid w:val="00725C13"/>
    <w:rsid w:val="00725CB5"/>
    <w:rsid w:val="007307A3"/>
    <w:rsid w:val="007318B0"/>
    <w:rsid w:val="00732368"/>
    <w:rsid w:val="00734E60"/>
    <w:rsid w:val="007374D6"/>
    <w:rsid w:val="00741C7E"/>
    <w:rsid w:val="00746559"/>
    <w:rsid w:val="00747744"/>
    <w:rsid w:val="00752315"/>
    <w:rsid w:val="00755C0C"/>
    <w:rsid w:val="0075629E"/>
    <w:rsid w:val="00757C30"/>
    <w:rsid w:val="00760C18"/>
    <w:rsid w:val="007624EC"/>
    <w:rsid w:val="00762668"/>
    <w:rsid w:val="00766B3E"/>
    <w:rsid w:val="007716C9"/>
    <w:rsid w:val="007721C4"/>
    <w:rsid w:val="00777E51"/>
    <w:rsid w:val="0079347D"/>
    <w:rsid w:val="007A14CB"/>
    <w:rsid w:val="007A4EE3"/>
    <w:rsid w:val="007C211F"/>
    <w:rsid w:val="007C26CB"/>
    <w:rsid w:val="007D5DF2"/>
    <w:rsid w:val="007D5ED3"/>
    <w:rsid w:val="007E705E"/>
    <w:rsid w:val="007F3012"/>
    <w:rsid w:val="007F3C65"/>
    <w:rsid w:val="00802E29"/>
    <w:rsid w:val="0080371B"/>
    <w:rsid w:val="00805F9C"/>
    <w:rsid w:val="008173A4"/>
    <w:rsid w:val="00832037"/>
    <w:rsid w:val="00840267"/>
    <w:rsid w:val="00842281"/>
    <w:rsid w:val="008549C2"/>
    <w:rsid w:val="00857E6B"/>
    <w:rsid w:val="008607B2"/>
    <w:rsid w:val="008616D1"/>
    <w:rsid w:val="0086524D"/>
    <w:rsid w:val="00867CC3"/>
    <w:rsid w:val="0087060B"/>
    <w:rsid w:val="00873709"/>
    <w:rsid w:val="00876C2B"/>
    <w:rsid w:val="00886855"/>
    <w:rsid w:val="008942F3"/>
    <w:rsid w:val="00895611"/>
    <w:rsid w:val="008968C4"/>
    <w:rsid w:val="008A0D68"/>
    <w:rsid w:val="008A42F4"/>
    <w:rsid w:val="008A745F"/>
    <w:rsid w:val="008B096A"/>
    <w:rsid w:val="008C3414"/>
    <w:rsid w:val="008C5C3A"/>
    <w:rsid w:val="008C628F"/>
    <w:rsid w:val="008D31BD"/>
    <w:rsid w:val="008D7753"/>
    <w:rsid w:val="008D7C1C"/>
    <w:rsid w:val="008E02C8"/>
    <w:rsid w:val="008E4002"/>
    <w:rsid w:val="008F02FA"/>
    <w:rsid w:val="008F16E8"/>
    <w:rsid w:val="008F4367"/>
    <w:rsid w:val="00900C21"/>
    <w:rsid w:val="00905368"/>
    <w:rsid w:val="00907A3B"/>
    <w:rsid w:val="0092291B"/>
    <w:rsid w:val="00927364"/>
    <w:rsid w:val="00932D92"/>
    <w:rsid w:val="009338E3"/>
    <w:rsid w:val="00933A5D"/>
    <w:rsid w:val="0094328C"/>
    <w:rsid w:val="0095272C"/>
    <w:rsid w:val="0095646A"/>
    <w:rsid w:val="00962115"/>
    <w:rsid w:val="009628E6"/>
    <w:rsid w:val="00963245"/>
    <w:rsid w:val="00966DF5"/>
    <w:rsid w:val="00972024"/>
    <w:rsid w:val="0097435F"/>
    <w:rsid w:val="00974CCD"/>
    <w:rsid w:val="00974E09"/>
    <w:rsid w:val="009851A4"/>
    <w:rsid w:val="0099573C"/>
    <w:rsid w:val="009957F4"/>
    <w:rsid w:val="009A4C24"/>
    <w:rsid w:val="009A56EC"/>
    <w:rsid w:val="009B0707"/>
    <w:rsid w:val="009B1575"/>
    <w:rsid w:val="009C1040"/>
    <w:rsid w:val="009C36DA"/>
    <w:rsid w:val="009E2550"/>
    <w:rsid w:val="009F04D2"/>
    <w:rsid w:val="009F2BA7"/>
    <w:rsid w:val="009F6DA0"/>
    <w:rsid w:val="009F7AC4"/>
    <w:rsid w:val="00A01182"/>
    <w:rsid w:val="00A06309"/>
    <w:rsid w:val="00A12AF4"/>
    <w:rsid w:val="00A14D8E"/>
    <w:rsid w:val="00A16958"/>
    <w:rsid w:val="00A21541"/>
    <w:rsid w:val="00A268B2"/>
    <w:rsid w:val="00A31A99"/>
    <w:rsid w:val="00A3223B"/>
    <w:rsid w:val="00A42C49"/>
    <w:rsid w:val="00A442CA"/>
    <w:rsid w:val="00A464AE"/>
    <w:rsid w:val="00A509C2"/>
    <w:rsid w:val="00A64187"/>
    <w:rsid w:val="00A7243E"/>
    <w:rsid w:val="00A86283"/>
    <w:rsid w:val="00A90B7B"/>
    <w:rsid w:val="00A91C29"/>
    <w:rsid w:val="00A9438D"/>
    <w:rsid w:val="00AA29B3"/>
    <w:rsid w:val="00AA3BDC"/>
    <w:rsid w:val="00AD13CB"/>
    <w:rsid w:val="00AD3FD8"/>
    <w:rsid w:val="00AD6BA4"/>
    <w:rsid w:val="00AE0A64"/>
    <w:rsid w:val="00AE5CFE"/>
    <w:rsid w:val="00AF54A6"/>
    <w:rsid w:val="00AF5C9C"/>
    <w:rsid w:val="00B03AC2"/>
    <w:rsid w:val="00B04D2E"/>
    <w:rsid w:val="00B1098F"/>
    <w:rsid w:val="00B12A59"/>
    <w:rsid w:val="00B2533B"/>
    <w:rsid w:val="00B256C7"/>
    <w:rsid w:val="00B35ADE"/>
    <w:rsid w:val="00B370A8"/>
    <w:rsid w:val="00B41447"/>
    <w:rsid w:val="00B6126C"/>
    <w:rsid w:val="00B63761"/>
    <w:rsid w:val="00B67D9E"/>
    <w:rsid w:val="00B67F63"/>
    <w:rsid w:val="00B7060A"/>
    <w:rsid w:val="00B74DE0"/>
    <w:rsid w:val="00B754CA"/>
    <w:rsid w:val="00B8085A"/>
    <w:rsid w:val="00B845F9"/>
    <w:rsid w:val="00B84B56"/>
    <w:rsid w:val="00B91673"/>
    <w:rsid w:val="00B92742"/>
    <w:rsid w:val="00B94671"/>
    <w:rsid w:val="00BA0E27"/>
    <w:rsid w:val="00BA44A5"/>
    <w:rsid w:val="00BA4D03"/>
    <w:rsid w:val="00BA7C7B"/>
    <w:rsid w:val="00BB3FA1"/>
    <w:rsid w:val="00BB5661"/>
    <w:rsid w:val="00BB7FEC"/>
    <w:rsid w:val="00BC22B8"/>
    <w:rsid w:val="00BC7376"/>
    <w:rsid w:val="00BD669A"/>
    <w:rsid w:val="00BE1B28"/>
    <w:rsid w:val="00BE5492"/>
    <w:rsid w:val="00BF51B4"/>
    <w:rsid w:val="00BF61CD"/>
    <w:rsid w:val="00BF65E6"/>
    <w:rsid w:val="00C04973"/>
    <w:rsid w:val="00C060D7"/>
    <w:rsid w:val="00C079F6"/>
    <w:rsid w:val="00C10BA1"/>
    <w:rsid w:val="00C1203D"/>
    <w:rsid w:val="00C13F2B"/>
    <w:rsid w:val="00C15A1E"/>
    <w:rsid w:val="00C23DE3"/>
    <w:rsid w:val="00C328B2"/>
    <w:rsid w:val="00C369A9"/>
    <w:rsid w:val="00C42053"/>
    <w:rsid w:val="00C43087"/>
    <w:rsid w:val="00C43D65"/>
    <w:rsid w:val="00C641C0"/>
    <w:rsid w:val="00C70FD0"/>
    <w:rsid w:val="00C84833"/>
    <w:rsid w:val="00C9044F"/>
    <w:rsid w:val="00C92F94"/>
    <w:rsid w:val="00CA01EC"/>
    <w:rsid w:val="00CA259E"/>
    <w:rsid w:val="00CC186F"/>
    <w:rsid w:val="00CC27A1"/>
    <w:rsid w:val="00CC2B5F"/>
    <w:rsid w:val="00CD3C2D"/>
    <w:rsid w:val="00CD3F4F"/>
    <w:rsid w:val="00CD4CC2"/>
    <w:rsid w:val="00CD69ED"/>
    <w:rsid w:val="00CE22C4"/>
    <w:rsid w:val="00CE4E4B"/>
    <w:rsid w:val="00CF2E16"/>
    <w:rsid w:val="00D03B38"/>
    <w:rsid w:val="00D04EB1"/>
    <w:rsid w:val="00D0617B"/>
    <w:rsid w:val="00D10DA2"/>
    <w:rsid w:val="00D132C5"/>
    <w:rsid w:val="00D14902"/>
    <w:rsid w:val="00D2420D"/>
    <w:rsid w:val="00D27341"/>
    <w:rsid w:val="00D30382"/>
    <w:rsid w:val="00D310D2"/>
    <w:rsid w:val="00D32E0B"/>
    <w:rsid w:val="00D413F9"/>
    <w:rsid w:val="00D44E50"/>
    <w:rsid w:val="00D47BC4"/>
    <w:rsid w:val="00D52968"/>
    <w:rsid w:val="00D53033"/>
    <w:rsid w:val="00D65B63"/>
    <w:rsid w:val="00D72BF0"/>
    <w:rsid w:val="00D87764"/>
    <w:rsid w:val="00D90060"/>
    <w:rsid w:val="00D91868"/>
    <w:rsid w:val="00D92B95"/>
    <w:rsid w:val="00D952A2"/>
    <w:rsid w:val="00DB28BC"/>
    <w:rsid w:val="00DB34B4"/>
    <w:rsid w:val="00DB574B"/>
    <w:rsid w:val="00DC187B"/>
    <w:rsid w:val="00DC6B2F"/>
    <w:rsid w:val="00DD0B1F"/>
    <w:rsid w:val="00DF21E3"/>
    <w:rsid w:val="00DF316B"/>
    <w:rsid w:val="00DF7130"/>
    <w:rsid w:val="00E03F71"/>
    <w:rsid w:val="00E117F9"/>
    <w:rsid w:val="00E12A90"/>
    <w:rsid w:val="00E142BA"/>
    <w:rsid w:val="00E154B5"/>
    <w:rsid w:val="00E20D38"/>
    <w:rsid w:val="00E21125"/>
    <w:rsid w:val="00E232F0"/>
    <w:rsid w:val="00E245A6"/>
    <w:rsid w:val="00E25EAF"/>
    <w:rsid w:val="00E33419"/>
    <w:rsid w:val="00E35ECF"/>
    <w:rsid w:val="00E52791"/>
    <w:rsid w:val="00E67536"/>
    <w:rsid w:val="00E809DF"/>
    <w:rsid w:val="00E83195"/>
    <w:rsid w:val="00EA1C5A"/>
    <w:rsid w:val="00EA1CF3"/>
    <w:rsid w:val="00EA267C"/>
    <w:rsid w:val="00EA5052"/>
    <w:rsid w:val="00EB0B3E"/>
    <w:rsid w:val="00EC16E5"/>
    <w:rsid w:val="00EC1C99"/>
    <w:rsid w:val="00EC3311"/>
    <w:rsid w:val="00EE03A6"/>
    <w:rsid w:val="00EF409C"/>
    <w:rsid w:val="00F00A4F"/>
    <w:rsid w:val="00F11F2A"/>
    <w:rsid w:val="00F12439"/>
    <w:rsid w:val="00F15E82"/>
    <w:rsid w:val="00F167BF"/>
    <w:rsid w:val="00F16DB4"/>
    <w:rsid w:val="00F173FF"/>
    <w:rsid w:val="00F177A3"/>
    <w:rsid w:val="00F25370"/>
    <w:rsid w:val="00F33CD8"/>
    <w:rsid w:val="00F37CFE"/>
    <w:rsid w:val="00F439C9"/>
    <w:rsid w:val="00F441AC"/>
    <w:rsid w:val="00F55383"/>
    <w:rsid w:val="00F627A8"/>
    <w:rsid w:val="00F71564"/>
    <w:rsid w:val="00F72E62"/>
    <w:rsid w:val="00F8078C"/>
    <w:rsid w:val="00F82C0B"/>
    <w:rsid w:val="00F87BCD"/>
    <w:rsid w:val="00F95CC6"/>
    <w:rsid w:val="00FA228A"/>
    <w:rsid w:val="00FA39C1"/>
    <w:rsid w:val="00FA7300"/>
    <w:rsid w:val="00FB113E"/>
    <w:rsid w:val="00FC6CDF"/>
    <w:rsid w:val="00FC6EFD"/>
    <w:rsid w:val="00FC796B"/>
    <w:rsid w:val="00FD1DE2"/>
    <w:rsid w:val="00FD6D60"/>
    <w:rsid w:val="00FE1C98"/>
    <w:rsid w:val="00FE73B6"/>
    <w:rsid w:val="00FF1889"/>
    <w:rsid w:val="00FF3287"/>
    <w:rsid w:val="00FF343C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AF494"/>
  <w15:chartTrackingRefBased/>
  <w15:docId w15:val="{4027DA4A-5838-4636-8F45-63AAEED3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u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mailSignature">
    <w:name w:val="E-mail Signature"/>
    <w:basedOn w:val="Normal"/>
    <w:link w:val="EmailSignatureChar"/>
    <w:uiPriority w:val="99"/>
    <w:semiHidden/>
    <w:rsid w:val="006C47D8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974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nancy-narmadha-thomas-nn05122002?utm_source=share&amp;utm_campaign=share_via&amp;utm_content=profile&amp;utm_medium=android_app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ancythomasselva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15</TotalTime>
  <Pages>1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thomas</dc:creator>
  <cp:keywords/>
  <dc:description/>
  <cp:lastModifiedBy>nancy thomas</cp:lastModifiedBy>
  <cp:revision>3</cp:revision>
  <dcterms:created xsi:type="dcterms:W3CDTF">2026-06-01T17:49:00Z</dcterms:created>
  <dcterms:modified xsi:type="dcterms:W3CDTF">2026-06-28T16:15:00Z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